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bCs/>
          <w:sz w:val="36"/>
        </w:rPr>
      </w:pP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bCs/>
          <w:sz w:val="44"/>
          <w:szCs w:val="44"/>
        </w:rPr>
      </w:pP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bCs/>
          <w:sz w:val="44"/>
          <w:szCs w:val="4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Cs/>
          <w:sz w:val="44"/>
          <w:szCs w:val="44"/>
          <w:lang w:val="en-US" w:eastAsia="zh-CN"/>
        </w:rPr>
        <w:t>压疮防范信息化管理系统</w:t>
      </w: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bCs/>
          <w:sz w:val="36"/>
        </w:rPr>
      </w:pP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bCs/>
          <w:sz w:val="36"/>
        </w:rPr>
      </w:pP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bCs/>
          <w:sz w:val="36"/>
        </w:rPr>
      </w:pP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b/>
          <w:bCs/>
          <w:sz w:val="72"/>
          <w:szCs w:val="72"/>
        </w:rPr>
      </w:pPr>
      <w:r>
        <w:rPr>
          <w:rFonts w:hint="eastAsia" w:ascii="微软雅黑 Light" w:hAnsi="微软雅黑 Light" w:eastAsia="微软雅黑 Light" w:cs="微软雅黑 Light"/>
          <w:b/>
          <w:bCs/>
          <w:sz w:val="72"/>
          <w:szCs w:val="72"/>
        </w:rPr>
        <w:t>用 户 手 册</w:t>
      </w: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rPr>
          <w:rFonts w:hint="eastAsia" w:ascii="微软雅黑 Light" w:hAnsi="微软雅黑 Light" w:eastAsia="微软雅黑 Light" w:cs="微软雅黑 Light"/>
          <w:b/>
          <w:sz w:val="36"/>
          <w:szCs w:val="36"/>
        </w:rPr>
      </w:pP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b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hint="eastAsia" w:ascii="微软雅黑 Light" w:hAnsi="微软雅黑 Light" w:eastAsia="微软雅黑 Light" w:cs="微软雅黑 Light"/>
          <w:b/>
          <w:sz w:val="36"/>
          <w:szCs w:val="36"/>
          <w:lang w:val="en-US" w:eastAsia="zh-CN"/>
        </w:rPr>
        <w:t>2018.6</w:t>
      </w:r>
    </w:p>
    <w:sdt>
      <w:sdtPr>
        <w:rPr>
          <w:rFonts w:hint="eastAsia" w:ascii="微软雅黑 Light" w:hAnsi="微软雅黑 Light" w:eastAsia="微软雅黑 Light" w:cs="微软雅黑 Light"/>
          <w:b/>
          <w:bCs/>
          <w:kern w:val="2"/>
          <w:sz w:val="36"/>
          <w:szCs w:val="36"/>
          <w:lang w:val="en-US" w:eastAsia="zh-CN" w:bidi="ar-SA"/>
        </w:rPr>
        <w:id w:val="147460355"/>
        <w:docPartObj>
          <w:docPartGallery w:val="Table of Contents"/>
          <w:docPartUnique/>
        </w:docPartObj>
      </w:sdtPr>
      <w:sdtEndPr>
        <w:rPr>
          <w:rFonts w:hint="eastAsia" w:ascii="微软雅黑 Light" w:hAnsi="微软雅黑 Light" w:eastAsia="微软雅黑 Light" w:cs="微软雅黑 Light"/>
          <w:b/>
          <w:bCs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微软雅黑 Light" w:hAnsi="微软雅黑 Light" w:eastAsia="微软雅黑 Light" w:cs="微软雅黑 Light"/>
              <w:b/>
              <w:bCs/>
              <w:sz w:val="36"/>
              <w:szCs w:val="36"/>
            </w:rPr>
          </w:pPr>
          <w:bookmarkStart w:id="0" w:name="_Toc7395_WPSOffice_Type3"/>
          <w:r>
            <w:rPr>
              <w:rFonts w:hint="eastAsia" w:ascii="微软雅黑 Light" w:hAnsi="微软雅黑 Light" w:eastAsia="微软雅黑 Light" w:cs="微软雅黑 Light"/>
              <w:b/>
              <w:bCs/>
              <w:sz w:val="36"/>
              <w:szCs w:val="36"/>
            </w:rPr>
            <w:t>目录</w:t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_Toc17999_WPSOffice_Level1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2ec8c9e8-4829-4882-9dce-fbc0a1378b7f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1. 引言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_Toc7395_WPSOffice_Level2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e8c00c12-c6d6-4470-8337-36c938eb7f31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1.1  编写目的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21be9fb5-aba3-4615-9225-a4b9b5db21dc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1.2  项目背景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_Toc28218_WPSOffice_Level2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a8ead372-8476-49f0-a9a6-a4c3732eb24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1.3 服务器配置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_Toc7395_WPSOffice_Level1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dc70f842-3573-4c00-9092-f78cb7f6729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2.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软件概述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_Toc16331_WPSOffice_Level2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7dab181b-3b06-4971-a9ad-646f8968522c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2.1  压疮信息化管理系统描述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_Toc3472_WPSOffice_Level2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1225fbc4-196c-474c-8e4e-4e805493b784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2.2 系统结构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_Toc27862_WPSOffice_Level1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90272343-3d1d-4812-9a79-b306e596b921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3.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用户登录与界面介绍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_Toc20934_WPSOffice_Level2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eadf1822-184c-4618-b269-15535942340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3.1 用户登录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_Toc24002_WPSOffice_Level2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880dacd7-34f1-43ad-84a5-da63a81ab89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3.2 界面介绍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_Toc28218_WPSOffice_Level1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67df9bcd-830b-4523-a740-23365ec60cd4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4.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系统功能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_Toc19560_WPSOffice_Level2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6c3ea3e2-c299-4605-9f16-9c324810142d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4.1 用户登录信息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_Toc13140_WPSOffice_Level2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a2b8df36-e0fb-4259-9327-68c7d4774fbf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4.2 病人搜索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_Toc26082_WPSOffice_Level2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aad8d6e8-2007-4e3d-9d55-f7015553395c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4.3 数据统计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_Toc22642_WPSOffice_Level2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2b92846e-131d-4fe1-b0a3-634c84a9921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4.4 申报审阅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_Toc24966_WPSOffice_Level2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5f9647ed-3569-48da-ab68-c547e478653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4.5 查看各科室病人列表（护理部主管）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_Toc16331_WPSOffice_Level1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a2fcc9b1-0363-4a83-a475-45d236d620a6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5.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病人信息及评估信息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_Toc26028_WPSOffice_Level2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dc3a9345-6920-42b0-bb13-787cded4e83e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5.1 病人信息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_Toc30213_WPSOffice_Level2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66ae4a91-6e74-4bea-b8e3-282f3118ca35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5.2 病人评估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_Toc30213_WPSOffice_Level3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7626b20a-8436-420f-8ce8-ef52f78afecc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5.2.1 院前压疮</w:t>
              </w:r>
            </w:sdtContent>
          </w:sdt>
          <w:r>
            <w:tab/>
          </w:r>
          <w:bookmarkStart w:id="1" w:name="_Toc30213_WPSOffice_Level3Page"/>
          <w:r>
            <w:t>1</w:t>
          </w:r>
          <w:bookmarkEnd w:id="1"/>
          <w:r>
            <w:rPr>
              <w:rFonts w:hint="eastAsia"/>
              <w:lang w:val="en-US" w:eastAsia="zh-CN"/>
            </w:rPr>
            <w:t>0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_Toc20081_WPSOffice_Level3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4f4f915e-7632-4072-9e2b-d55347e28a4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5.2.1.1 Barden评估</w:t>
              </w:r>
            </w:sdtContent>
          </w:sdt>
          <w:r>
            <w:tab/>
          </w:r>
          <w:bookmarkStart w:id="2" w:name="_Toc20081_WPSOffice_Level3Page"/>
          <w:r>
            <w:t>1</w:t>
          </w:r>
          <w:bookmarkEnd w:id="2"/>
          <w:r>
            <w:rPr>
              <w:rFonts w:hint="eastAsia"/>
              <w:lang w:val="en-US" w:eastAsia="zh-CN"/>
            </w:rPr>
            <w:t>0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_Toc9621_WPSOffice_Level3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c2a708d3-0b7e-457a-b1cc-8750122e682f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5.2.1.2 疮面评估</w:t>
              </w:r>
            </w:sdtContent>
          </w:sdt>
          <w:r>
            <w:tab/>
          </w:r>
          <w:bookmarkStart w:id="3" w:name="_Toc9621_WPSOffice_Level3Page"/>
          <w:r>
            <w:t>1</w:t>
          </w:r>
          <w:bookmarkEnd w:id="3"/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_Toc1971_WPSOffice_Level3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fdd75b92-e51c-4718-8172-f265a8fc29f9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5.2.1.3 护理措施</w:t>
              </w:r>
            </w:sdtContent>
          </w:sdt>
          <w:r>
            <w:tab/>
          </w:r>
          <w:bookmarkStart w:id="4" w:name="_Toc1971_WPSOffice_Level3Page"/>
          <w:r>
            <w:t>1</w:t>
          </w:r>
          <w:bookmarkEnd w:id="4"/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_Toc12576_WPSOffice_Level3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68dbc843-09c6-4594-84a3-488176918757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5.2.1.4 转归与申报</w:t>
              </w:r>
            </w:sdtContent>
          </w:sdt>
          <w:r>
            <w:tab/>
          </w:r>
          <w:bookmarkStart w:id="5" w:name="_Toc12576_WPSOffice_Level3Page"/>
          <w:r>
            <w:t>1</w:t>
          </w:r>
          <w:bookmarkEnd w:id="5"/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5cf3e875-982d-413a-987a-95b35461c3d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5.2.2 院内压疮</w:t>
              </w:r>
            </w:sdtContent>
          </w:sdt>
          <w:r>
            <w:tab/>
          </w:r>
          <w:bookmarkStart w:id="6" w:name="_Toc8496_WPSOffice_Level3Page"/>
          <w:r>
            <w:t>1</w:t>
          </w:r>
          <w:bookmarkEnd w:id="6"/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_Toc26388_WPSOffice_Level3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3e774e0a-6ac3-4320-a668-69a07edd711e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  <w:kern w:val="2"/>
                  <w:sz w:val="20"/>
                  <w:szCs w:val="20"/>
                  <w:lang w:val="en-US" w:eastAsia="zh-CN" w:bidi="ar-SA"/>
                </w:rPr>
                <w:t>5.2.2.1 申报与转归</w:t>
              </w:r>
              <w:r>
                <w:rPr>
                  <w:rFonts w:hint="eastAsia" w:ascii="Times New Roman" w:hAnsi="Times New Roman" w:eastAsia="宋体" w:cs="Times New Roman"/>
                  <w:kern w:val="2"/>
                  <w:sz w:val="21"/>
                  <w:lang w:val="en-US" w:eastAsia="zh-CN" w:bidi="ar-SA"/>
                </w:rPr>
                <w:t xml:space="preserve"> </w:t>
              </w:r>
            </w:sdtContent>
          </w:sdt>
          <w:r>
            <w:tab/>
          </w:r>
          <w:bookmarkStart w:id="7" w:name="_Toc26388_WPSOffice_Level3Page"/>
          <w:r>
            <w:t>1</w:t>
          </w:r>
          <w:bookmarkEnd w:id="7"/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_Toc2525_WPSOffice_Level3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04094027-75e3-41dd-b730-d953b33d7a47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  <w:lang w:val="en-US" w:eastAsia="zh-CN"/>
                </w:rPr>
                <w:t>5.2.2.2 翻身治疗</w:t>
              </w:r>
            </w:sdtContent>
          </w:sdt>
          <w:r>
            <w:tab/>
          </w:r>
          <w:bookmarkStart w:id="8" w:name="_Toc2525_WPSOffice_Level3Page"/>
          <w:r>
            <w:t>1</w:t>
          </w:r>
          <w:bookmarkEnd w:id="8"/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_Toc7143_WPSOffice_Level3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6c04f2f6-7f1b-47e5-a641-6e6ad3a5ac80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5.2.3 难免压疮</w:t>
              </w:r>
            </w:sdtContent>
          </w:sdt>
          <w:r>
            <w:tab/>
          </w:r>
          <w:bookmarkStart w:id="9" w:name="_Toc7143_WPSOffice_Level3Page"/>
          <w:r>
            <w:t>1</w:t>
          </w:r>
          <w:bookmarkEnd w:id="9"/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_Toc3472_WPSOffice_Level1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91ecdb36-f469-428b-b049-388edd358ed9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="微软雅黑 Light" w:hAnsi="微软雅黑 Light" w:eastAsia="微软雅黑 Light" w:cs="微软雅黑 Light"/>
                </w:rPr>
                <w:t>6. 申报与审阅流程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14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_Toc15820_WPSOffice_Level2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42c4c248-244e-4c3a-b9d9-306084ef90b3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6.1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护士申报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15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_Toc9158_WPSOffice_Level3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941260ed-a64d-4ca2-8f13-be335cd20882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6.1.1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签字与提交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15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_Toc31156_WPSOffice_Level3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4c860c4d-01a5-49cb-bf17-626fe39aff42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6.1.2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申报后状态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_Toc19408_WPSOffice_Level3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93120469-1e56-4685-a495-efeee2a8f3ea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6.1.3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放弃申报并回退</w:t>
              </w:r>
            </w:sdtContent>
          </w:sdt>
          <w:r>
            <w:tab/>
          </w:r>
          <w:bookmarkStart w:id="10" w:name="_Toc19408_WPSOffice_Level3Page"/>
          <w:r>
            <w:t>2</w:t>
          </w:r>
          <w:bookmarkEnd w:id="10"/>
          <w:r>
            <w:rPr>
              <w:rFonts w:hint="eastAsia"/>
              <w:lang w:val="en-US" w:eastAsia="zh-CN"/>
            </w:rPr>
            <w:t>0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_Toc20081_WPSOffice_Level2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ad6f7ec6-9ea8-4baa-95c4-7b90d66e2fda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6.2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护士长审阅</w:t>
              </w:r>
            </w:sdtContent>
          </w:sdt>
          <w:r>
            <w:tab/>
          </w:r>
          <w:bookmarkStart w:id="11" w:name="_Toc20081_WPSOffice_Level2Page"/>
          <w:r>
            <w:t>2</w:t>
          </w:r>
          <w:bookmarkEnd w:id="11"/>
          <w:r>
            <w:rPr>
              <w:rFonts w:hint="eastAsia"/>
              <w:lang w:val="en-US" w:eastAsia="zh-CN"/>
            </w:rPr>
            <w:t>0</w:t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_Toc11586_WPSOffice_Level2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id w:val="147460355"/>
              <w:placeholder>
                <w:docPart w:val="{94dd649f-6f31-4123-a5b1-9a9a6e34aa9f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default" w:ascii="微软雅黑 Light" w:hAnsi="微软雅黑 Light" w:eastAsia="微软雅黑 Light" w:cs="微软雅黑 Light"/>
                </w:rPr>
                <w:t xml:space="preserve">6.3 </w:t>
              </w:r>
              <w:r>
                <w:rPr>
                  <w:rFonts w:hint="eastAsia" w:ascii="微软雅黑 Light" w:hAnsi="微软雅黑 Light" w:eastAsia="微软雅黑 Light" w:cs="微软雅黑 Light"/>
                </w:rPr>
                <w:t>护理部主管审阅</w:t>
              </w:r>
            </w:sdtContent>
          </w:sdt>
          <w:r>
            <w:tab/>
          </w:r>
          <w:bookmarkStart w:id="186" w:name="_GoBack"/>
          <w:bookmarkEnd w:id="186"/>
          <w:bookmarkStart w:id="12" w:name="_Toc11586_WPSOffice_Level2Page"/>
          <w:r>
            <w:t>2</w:t>
          </w:r>
          <w:bookmarkEnd w:id="12"/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bookmarkEnd w:id="0"/>
        </w:p>
      </w:sdtContent>
    </w:sdt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b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tabs>
          <w:tab w:val="left" w:pos="540"/>
        </w:tabs>
        <w:spacing w:before="0" w:after="0" w:line="578" w:lineRule="auto"/>
        <w:rPr>
          <w:rFonts w:hint="eastAsia" w:ascii="微软雅黑 Light" w:hAnsi="微软雅黑 Light" w:eastAsia="微软雅黑 Light" w:cs="微软雅黑 Light"/>
          <w:b/>
          <w:sz w:val="24"/>
          <w:szCs w:val="24"/>
        </w:rPr>
      </w:pPr>
      <w:bookmarkStart w:id="13" w:name="_Toc192926446"/>
      <w:bookmarkStart w:id="14" w:name="_Toc168134525"/>
      <w:bookmarkStart w:id="15" w:name="_Toc17999_WPSOffice_Level1"/>
      <w:bookmarkStart w:id="16" w:name="_Toc192927307"/>
      <w:bookmarkStart w:id="17" w:name="_Toc192926404"/>
      <w:bookmarkStart w:id="18" w:name="_Toc166981946"/>
      <w:bookmarkStart w:id="19" w:name="_Toc193077253"/>
      <w:r>
        <w:rPr>
          <w:rFonts w:hint="eastAsia" w:ascii="微软雅黑 Light" w:hAnsi="微软雅黑 Light" w:eastAsia="微软雅黑 Light" w:cs="微软雅黑 Light"/>
          <w:b/>
          <w:sz w:val="24"/>
          <w:szCs w:val="24"/>
        </w:rPr>
        <w:t>1. 引言</w:t>
      </w:r>
      <w:bookmarkEnd w:id="13"/>
      <w:bookmarkEnd w:id="14"/>
      <w:bookmarkEnd w:id="15"/>
      <w:bookmarkEnd w:id="16"/>
      <w:bookmarkEnd w:id="17"/>
      <w:bookmarkEnd w:id="18"/>
      <w:bookmarkEnd w:id="19"/>
    </w:p>
    <w:p>
      <w:pPr>
        <w:pStyle w:val="3"/>
        <w:spacing w:before="0" w:after="0" w:line="480" w:lineRule="auto"/>
        <w:ind w:left="0"/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</w:pPr>
      <w:bookmarkStart w:id="20" w:name="_Toc192927308"/>
      <w:bookmarkStart w:id="21" w:name="_Toc7395_WPSOffice_Level2"/>
      <w:bookmarkStart w:id="22" w:name="_Toc193077254"/>
      <w:bookmarkStart w:id="23" w:name="_Toc192926447"/>
      <w:bookmarkStart w:id="24" w:name="_Toc192926405"/>
      <w:bookmarkStart w:id="25" w:name="_Toc168134526"/>
      <w:bookmarkStart w:id="26" w:name="_Toc166981947"/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  <w:t>1</w:t>
      </w:r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  <w:lang w:val="en-US" w:eastAsia="zh-CN"/>
        </w:rPr>
        <w:t>.</w:t>
      </w:r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  <w:t>1  编写目的</w:t>
      </w:r>
      <w:bookmarkEnd w:id="20"/>
      <w:bookmarkEnd w:id="21"/>
      <w:bookmarkEnd w:id="22"/>
      <w:bookmarkEnd w:id="23"/>
      <w:bookmarkEnd w:id="24"/>
      <w:bookmarkEnd w:id="25"/>
      <w:bookmarkEnd w:id="26"/>
    </w:p>
    <w:p>
      <w:pPr>
        <w:spacing w:line="360" w:lineRule="auto"/>
        <w:ind w:firstLine="420" w:firstLineChars="200"/>
        <w:rPr>
          <w:rFonts w:hint="eastAsia" w:ascii="微软雅黑 Light" w:hAnsi="微软雅黑 Light" w:eastAsia="微软雅黑 Light" w:cs="微软雅黑 Light"/>
          <w:szCs w:val="21"/>
        </w:rPr>
      </w:pPr>
      <w:r>
        <w:rPr>
          <w:rFonts w:hint="eastAsia" w:ascii="微软雅黑 Light" w:hAnsi="微软雅黑 Light" w:eastAsia="微软雅黑 Light" w:cs="微软雅黑 Light"/>
          <w:szCs w:val="21"/>
        </w:rPr>
        <w:t>该手册详细描述了</w:t>
      </w:r>
      <w:r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  <w:t>压疮信息化管理系统</w:t>
      </w:r>
      <w:r>
        <w:rPr>
          <w:rFonts w:hint="eastAsia" w:ascii="微软雅黑 Light" w:hAnsi="微软雅黑 Light" w:eastAsia="微软雅黑 Light" w:cs="微软雅黑 Light"/>
          <w:szCs w:val="21"/>
        </w:rPr>
        <w:t>的功能</w:t>
      </w:r>
      <w:r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  <w:t>和</w:t>
      </w:r>
      <w:r>
        <w:rPr>
          <w:rFonts w:hint="eastAsia" w:ascii="微软雅黑 Light" w:hAnsi="微软雅黑 Light" w:eastAsia="微软雅黑 Light" w:cs="微软雅黑 Light"/>
          <w:szCs w:val="21"/>
        </w:rPr>
        <w:t>使用</w:t>
      </w:r>
      <w:r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  <w:t>方法</w:t>
      </w:r>
      <w:r>
        <w:rPr>
          <w:rFonts w:hint="eastAsia" w:ascii="微软雅黑 Light" w:hAnsi="微软雅黑 Light" w:eastAsia="微软雅黑 Light" w:cs="微软雅黑 Light"/>
          <w:szCs w:val="21"/>
        </w:rPr>
        <w:t>，供用户阅读。</w:t>
      </w:r>
    </w:p>
    <w:p>
      <w:pPr>
        <w:pStyle w:val="3"/>
        <w:spacing w:before="0" w:after="0" w:line="480" w:lineRule="auto"/>
        <w:ind w:left="0"/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</w:pPr>
      <w:bookmarkStart w:id="27" w:name="_Toc193077255"/>
      <w:bookmarkStart w:id="28" w:name="_Toc192926448"/>
      <w:bookmarkStart w:id="29" w:name="_Toc192927309"/>
      <w:bookmarkStart w:id="30" w:name="_Toc192926406"/>
      <w:bookmarkStart w:id="31" w:name="_Toc168134527"/>
      <w:bookmarkStart w:id="32" w:name="_Toc166981948"/>
      <w:bookmarkStart w:id="33" w:name="_Toc27862_WPSOffice_Level2"/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  <w:t>1</w:t>
      </w:r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  <w:lang w:val="en-US" w:eastAsia="zh-CN"/>
        </w:rPr>
        <w:t>.</w:t>
      </w:r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  <w:t>2  项目背景</w:t>
      </w:r>
      <w:bookmarkEnd w:id="27"/>
      <w:bookmarkEnd w:id="28"/>
      <w:bookmarkEnd w:id="29"/>
      <w:bookmarkEnd w:id="30"/>
      <w:bookmarkEnd w:id="31"/>
      <w:bookmarkEnd w:id="32"/>
      <w:bookmarkEnd w:id="33"/>
    </w:p>
    <w:p>
      <w:pPr>
        <w:numPr>
          <w:ilvl w:val="0"/>
          <w:numId w:val="2"/>
        </w:numPr>
        <w:tabs>
          <w:tab w:val="left" w:pos="720"/>
        </w:tabs>
        <w:spacing w:line="360" w:lineRule="auto"/>
        <w:ind w:left="840" w:leftChars="0" w:hanging="420" w:firstLineChars="0"/>
        <w:rPr>
          <w:rFonts w:hint="eastAsia" w:ascii="微软雅黑 Light" w:hAnsi="微软雅黑 Light" w:eastAsia="微软雅黑 Light" w:cs="微软雅黑 Light"/>
          <w:szCs w:val="21"/>
        </w:rPr>
      </w:pPr>
      <w:r>
        <w:rPr>
          <w:rFonts w:hint="eastAsia" w:ascii="微软雅黑 Light" w:hAnsi="微软雅黑 Light" w:eastAsia="微软雅黑 Light" w:cs="微软雅黑 Light"/>
          <w:szCs w:val="21"/>
        </w:rPr>
        <w:t>软件系统的名称：</w:t>
      </w:r>
      <w:r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  <w:t>压疮信息化管理系统</w:t>
      </w:r>
    </w:p>
    <w:p>
      <w:pPr>
        <w:numPr>
          <w:ilvl w:val="0"/>
          <w:numId w:val="2"/>
        </w:numPr>
        <w:tabs>
          <w:tab w:val="left" w:pos="720"/>
        </w:tabs>
        <w:spacing w:line="360" w:lineRule="auto"/>
        <w:ind w:left="840" w:leftChars="0" w:hanging="420" w:firstLineChars="0"/>
        <w:rPr>
          <w:rFonts w:hint="eastAsia" w:ascii="微软雅黑 Light" w:hAnsi="微软雅黑 Light" w:eastAsia="微软雅黑 Light" w:cs="微软雅黑 Light"/>
          <w:szCs w:val="21"/>
        </w:rPr>
      </w:pPr>
      <w:r>
        <w:rPr>
          <w:rFonts w:hint="eastAsia" w:ascii="微软雅黑 Light" w:hAnsi="微软雅黑 Light" w:eastAsia="微软雅黑 Light" w:cs="微软雅黑 Light"/>
          <w:szCs w:val="21"/>
        </w:rPr>
        <w:t>开发者：</w:t>
      </w:r>
      <w:r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  <w:t>xxxxxxxxxxxx</w:t>
      </w:r>
      <w:r>
        <w:rPr>
          <w:rFonts w:hint="eastAsia" w:ascii="微软雅黑 Light" w:hAnsi="微软雅黑 Light" w:eastAsia="微软雅黑 Light" w:cs="微软雅黑 Light"/>
          <w:szCs w:val="21"/>
        </w:rPr>
        <w:t>有限公司</w:t>
      </w:r>
    </w:p>
    <w:p>
      <w:pPr>
        <w:numPr>
          <w:ilvl w:val="0"/>
          <w:numId w:val="0"/>
        </w:numPr>
        <w:tabs>
          <w:tab w:val="left" w:pos="720"/>
        </w:tabs>
        <w:spacing w:line="360" w:lineRule="auto"/>
        <w:rPr>
          <w:rFonts w:hint="eastAsia" w:ascii="微软雅黑 Light" w:hAnsi="微软雅黑 Light" w:eastAsia="微软雅黑 Light" w:cs="微软雅黑 Light"/>
          <w:b/>
          <w:bCs/>
          <w:szCs w:val="21"/>
          <w:lang w:val="en-US" w:eastAsia="zh-CN"/>
        </w:rPr>
      </w:pPr>
      <w:bookmarkStart w:id="34" w:name="_Toc28218_WPSOffice_Level2"/>
      <w:r>
        <w:rPr>
          <w:rFonts w:hint="eastAsia" w:ascii="微软雅黑 Light" w:hAnsi="微软雅黑 Light" w:eastAsia="微软雅黑 Light" w:cs="微软雅黑 Light"/>
          <w:b/>
          <w:bCs/>
          <w:szCs w:val="21"/>
          <w:lang w:val="en-US" w:eastAsia="zh-CN"/>
        </w:rPr>
        <w:t>1.3 服务器配置</w:t>
      </w:r>
      <w:bookmarkEnd w:id="34"/>
    </w:p>
    <w:p>
      <w:pPr>
        <w:numPr>
          <w:ilvl w:val="0"/>
          <w:numId w:val="3"/>
        </w:numPr>
        <w:tabs>
          <w:tab w:val="left" w:pos="720"/>
        </w:tabs>
        <w:spacing w:line="360" w:lineRule="auto"/>
        <w:ind w:left="840" w:leftChars="0" w:hanging="420" w:firstLineChars="0"/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  <w:t>服务端操作系统用的是ubuntu linux 16.04 server 64位</w:t>
      </w:r>
    </w:p>
    <w:p>
      <w:pPr>
        <w:numPr>
          <w:ilvl w:val="0"/>
          <w:numId w:val="3"/>
        </w:numPr>
        <w:tabs>
          <w:tab w:val="left" w:pos="720"/>
        </w:tabs>
        <w:spacing w:line="360" w:lineRule="auto"/>
        <w:ind w:left="840" w:leftChars="0" w:hanging="420" w:firstLineChars="0"/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Cs w:val="21"/>
          <w:lang w:val="en-US" w:eastAsia="zh-CN"/>
        </w:rPr>
        <w:t>服务器软件有：mongodb , nodejs , nginx</w:t>
      </w:r>
    </w:p>
    <w:p>
      <w:pPr>
        <w:pStyle w:val="2"/>
        <w:numPr>
          <w:ilvl w:val="0"/>
          <w:numId w:val="4"/>
        </w:numPr>
        <w:spacing w:before="0" w:after="0" w:line="578" w:lineRule="auto"/>
        <w:rPr>
          <w:rFonts w:hint="eastAsia" w:ascii="微软雅黑 Light" w:hAnsi="微软雅黑 Light" w:eastAsia="微软雅黑 Light" w:cs="微软雅黑 Light"/>
          <w:b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b/>
          <w:sz w:val="24"/>
          <w:szCs w:val="24"/>
        </w:rPr>
        <w:t xml:space="preserve"> </w:t>
      </w:r>
      <w:bookmarkStart w:id="35" w:name="_Toc192926408"/>
      <w:bookmarkStart w:id="36" w:name="_Toc166981950"/>
      <w:bookmarkStart w:id="37" w:name="_Toc192926450"/>
      <w:bookmarkStart w:id="38" w:name="_Toc168134529"/>
      <w:bookmarkStart w:id="39" w:name="_Toc193077257"/>
      <w:bookmarkStart w:id="40" w:name="_Toc7395_WPSOffice_Level1"/>
      <w:bookmarkStart w:id="41" w:name="_Toc192927311"/>
      <w:r>
        <w:rPr>
          <w:rFonts w:hint="eastAsia" w:ascii="微软雅黑 Light" w:hAnsi="微软雅黑 Light" w:eastAsia="微软雅黑 Light" w:cs="微软雅黑 Light"/>
          <w:b/>
          <w:sz w:val="24"/>
          <w:szCs w:val="24"/>
        </w:rPr>
        <w:t>软件概述</w:t>
      </w:r>
      <w:bookmarkEnd w:id="35"/>
      <w:bookmarkEnd w:id="36"/>
      <w:bookmarkEnd w:id="37"/>
      <w:bookmarkEnd w:id="38"/>
      <w:bookmarkEnd w:id="39"/>
      <w:bookmarkEnd w:id="40"/>
      <w:bookmarkEnd w:id="41"/>
    </w:p>
    <w:p>
      <w:pPr>
        <w:pStyle w:val="3"/>
        <w:spacing w:before="0" w:after="0" w:line="480" w:lineRule="auto"/>
        <w:ind w:left="0"/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</w:pPr>
      <w:bookmarkStart w:id="42" w:name="_Toc166981951"/>
      <w:bookmarkStart w:id="43" w:name="_Toc16331_WPSOffice_Level2"/>
      <w:bookmarkStart w:id="44" w:name="_Toc193077258"/>
      <w:bookmarkStart w:id="45" w:name="_Toc192936078"/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  <w:t>2</w:t>
      </w:r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  <w:lang w:val="en-US" w:eastAsia="zh-CN"/>
        </w:rPr>
        <w:t>.</w:t>
      </w:r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  <w:t xml:space="preserve">1  </w:t>
      </w:r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  <w:lang w:val="en-US" w:eastAsia="zh-CN"/>
        </w:rPr>
        <w:t>压疮信息化管理系统</w:t>
      </w:r>
      <w:r>
        <w:rPr>
          <w:rFonts w:hint="eastAsia" w:ascii="微软雅黑 Light" w:hAnsi="微软雅黑 Light" w:eastAsia="微软雅黑 Light" w:cs="微软雅黑 Light"/>
          <w:b/>
          <w:color w:val="000000"/>
          <w:sz w:val="21"/>
          <w:szCs w:val="21"/>
        </w:rPr>
        <w:t>描述</w:t>
      </w:r>
      <w:bookmarkEnd w:id="42"/>
      <w:bookmarkEnd w:id="43"/>
      <w:bookmarkEnd w:id="44"/>
      <w:bookmarkEnd w:id="45"/>
    </w:p>
    <w:p>
      <w:pPr>
        <w:spacing w:line="360" w:lineRule="auto"/>
        <w:ind w:firstLine="420" w:firstLineChars="200"/>
        <w:jc w:val="left"/>
        <w:rPr>
          <w:rFonts w:hint="eastAsia" w:ascii="微软雅黑 Light" w:hAnsi="微软雅黑 Light" w:eastAsia="微软雅黑 Light" w:cs="微软雅黑 Light"/>
          <w:kern w:val="36"/>
          <w:szCs w:val="21"/>
        </w:rPr>
      </w:pPr>
      <w:r>
        <w:rPr>
          <w:rFonts w:hint="eastAsia" w:ascii="微软雅黑 Light" w:hAnsi="微软雅黑 Light" w:eastAsia="微软雅黑 Light" w:cs="微软雅黑 Light"/>
          <w:kern w:val="36"/>
          <w:szCs w:val="21"/>
        </w:rPr>
        <w:t>医院压疮护理智能管理系统，实现医院压疮护理的评分、护理措施、申报流程，实现压疮的各项数据的统计、查询功能。实时监控、记录、统计翻身床垫的状态，以及远程控 制翻身床垫。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</w:pPr>
      <w:bookmarkStart w:id="46" w:name="_Toc3472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  <w:t>2.2 系统结构</w:t>
      </w:r>
      <w:bookmarkEnd w:id="46"/>
    </w:p>
    <w:p>
      <w:pPr>
        <w:pStyle w:val="6"/>
        <w:rPr>
          <w:rFonts w:hint="eastAsia" w:ascii="微软雅黑 Light" w:hAnsi="微软雅黑 Light" w:eastAsia="微软雅黑 Light" w:cs="微软雅黑 Light"/>
          <w:sz w:val="20"/>
        </w:rPr>
      </w:pPr>
      <w:r>
        <w:rPr>
          <w:rFonts w:hint="eastAsia" w:ascii="微软雅黑 Light" w:hAnsi="微软雅黑 Light" w:eastAsia="微软雅黑 Light" w:cs="微软雅黑 Light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447040</wp:posOffset>
                </wp:positionH>
                <wp:positionV relativeFrom="paragraph">
                  <wp:posOffset>55245</wp:posOffset>
                </wp:positionV>
                <wp:extent cx="4502785" cy="3048000"/>
                <wp:effectExtent l="19050" t="0" r="31115" b="0"/>
                <wp:wrapNone/>
                <wp:docPr id="22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785" cy="3048036"/>
                          <a:chOff x="4760" y="1979"/>
                          <a:chExt cx="10991" cy="7985"/>
                        </a:xfrm>
                      </wpg:grpSpPr>
                      <wps:wsp>
                        <wps:cNvPr id="20" name="圆角矩形 19"/>
                        <wps:cNvSpPr/>
                        <wps:spPr>
                          <a:xfrm>
                            <a:off x="4760" y="2029"/>
                            <a:ext cx="10991" cy="2713"/>
                          </a:xfrm>
                          <a:prstGeom prst="round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9" name="组合 18"/>
                        <wpg:cNvGrpSpPr/>
                        <wpg:grpSpPr>
                          <a:xfrm>
                            <a:off x="5764" y="2955"/>
                            <a:ext cx="8986" cy="7009"/>
                            <a:chOff x="3742" y="777"/>
                            <a:chExt cx="11715" cy="9721"/>
                          </a:xfrm>
                        </wpg:grpSpPr>
                        <wps:wsp>
                          <wps:cNvPr id="184" name=" 184"/>
                          <wps:cNvSpPr/>
                          <wps:spPr>
                            <a:xfrm>
                              <a:off x="7933" y="3541"/>
                              <a:ext cx="3335" cy="3335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167" name=" 167"/>
                          <wps:cNvSpPr/>
                          <wps:spPr>
                            <a:xfrm>
                              <a:off x="3742" y="777"/>
                              <a:ext cx="3905" cy="1676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5" name=" 167"/>
                          <wps:cNvSpPr/>
                          <wps:spPr>
                            <a:xfrm>
                              <a:off x="11552" y="777"/>
                              <a:ext cx="3905" cy="1676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26" name=" 167"/>
                          <wps:cNvSpPr/>
                          <wps:spPr>
                            <a:xfrm>
                              <a:off x="7647" y="8822"/>
                              <a:ext cx="3905" cy="1676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7" name="左右箭头 6"/>
                          <wps:cNvSpPr/>
                          <wps:spPr>
                            <a:xfrm rot="2580000">
                              <a:off x="5924" y="3069"/>
                              <a:ext cx="2559" cy="723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" name="左右箭头 7"/>
                          <wps:cNvSpPr/>
                          <wps:spPr>
                            <a:xfrm rot="8400000">
                              <a:off x="10721" y="3031"/>
                              <a:ext cx="2559" cy="723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" name="左右箭头 8"/>
                          <wps:cNvSpPr/>
                          <wps:spPr>
                            <a:xfrm rot="5400000">
                              <a:off x="8631" y="7501"/>
                              <a:ext cx="1937" cy="705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0" name="图片 9" descr="ac1afe651c72d1107f514d36e4e67ff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clrChange>
                                <a:clrFrom>
                                  <a:srgbClr val="FFFFFF">
                                    <a:alpha val="100000"/>
                                  </a:srgbClr>
                                </a:clrFrom>
                                <a:clrTo>
                                  <a:srgbClr val="FFFFF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</a:blip>
                            <a:srcRect l="18616" t="25310" r="18983" b="2636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02" y="1181"/>
                              <a:ext cx="1122" cy="86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文本框 10"/>
                          <wps:cNvSpPr txBox="1"/>
                          <wps:spPr>
                            <a:xfrm>
                              <a:off x="5359" y="915"/>
                              <a:ext cx="1796" cy="12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ind w:left="0"/>
                                  <w:jc w:val="left"/>
                                  <w:textAlignment w:val="auto"/>
                                  <w:outlineLvl w:val="9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hAnsi="微软雅黑" w:eastAsia="微软雅黑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PC端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图片 12" descr="e21194f0928b515cbab2da332468cd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clrChange>
                                <a:clrFrom>
                                  <a:srgbClr val="D3D3D3">
                                    <a:alpha val="100000"/>
                                  </a:srgbClr>
                                </a:clrFrom>
                                <a:clrTo>
                                  <a:srgbClr val="D3D3D3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</a:blip>
                            <a:srcRect l="14855" t="5733" r="14855" b="556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181" y="1181"/>
                              <a:ext cx="718" cy="90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文本框 13"/>
                          <wps:cNvSpPr txBox="1"/>
                          <wps:spPr>
                            <a:xfrm>
                              <a:off x="12890" y="890"/>
                              <a:ext cx="2453" cy="137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ind w:left="0"/>
                                  <w:jc w:val="left"/>
                                  <w:textAlignment w:val="auto"/>
                                  <w:outlineLvl w:val="9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移动端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" name="图片 14" descr="1edfe4ebdd29be537fbeb52c2800278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47" y="3256"/>
                              <a:ext cx="3904" cy="390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文本框 15"/>
                          <wps:cNvSpPr txBox="1"/>
                          <wps:spPr>
                            <a:xfrm>
                              <a:off x="8580" y="5773"/>
                              <a:ext cx="2158" cy="106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ind w:left="0"/>
                                  <w:jc w:val="center"/>
                                  <w:textAlignment w:val="auto"/>
                                  <w:outlineLvl w:val="9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Theme="minorBidi"/>
                                    <w:b/>
                                    <w:color w:val="FFFFFF" w:themeColor="background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服务器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图片 16" descr="89b652c687d1aa6db20c2eff884444e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clrChange>
                                <a:clrFrom>
                                  <a:srgbClr val="DCB9EF">
                                    <a:alpha val="100000"/>
                                  </a:srgbClr>
                                </a:clrFrom>
                                <a:clrTo>
                                  <a:srgbClr val="DCB9E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</a:blip>
                            <a:srcRect l="12289" t="6328" r="20041" b="144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933" y="8977"/>
                              <a:ext cx="1166" cy="136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文本框 17"/>
                          <wps:cNvSpPr txBox="1"/>
                          <wps:spPr>
                            <a:xfrm>
                              <a:off x="9000" y="9016"/>
                              <a:ext cx="3005" cy="137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ind w:left="0"/>
                                  <w:jc w:val="left"/>
                                  <w:textAlignment w:val="auto"/>
                                  <w:outlineLvl w:val="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Theme="minorBidi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翻身床垫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1" name="文本框 20"/>
                        <wps:cNvSpPr txBox="1"/>
                        <wps:spPr>
                          <a:xfrm>
                            <a:off x="5468" y="1979"/>
                            <a:ext cx="9746" cy="8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9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ind w:left="0"/>
                                <w:jc w:val="center"/>
                                <w:textAlignment w:val="auto"/>
                                <w:outlineLvl w:val="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压疮护理管理系统，监控、控制翻身床垫的客户端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0" name="文本框 99"/>
                        <wps:cNvSpPr txBox="1"/>
                        <wps:spPr>
                          <a:xfrm>
                            <a:off x="11724" y="5729"/>
                            <a:ext cx="3491" cy="1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9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ind w:left="0" w:firstLine="0"/>
                                <w:jc w:val="left"/>
                                <w:textAlignment w:val="auto"/>
                                <w:outlineLvl w:val="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管理系统数据库、中间件及硬件通讯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" o:spid="_x0000_s1026" o:spt="203" style="position:absolute;left:0pt;margin-left:35.2pt;margin-top:4.35pt;height:240pt;width:354.55pt;z-index:251658240;mso-width-relative:page;mso-height-relative:page;" coordorigin="4760,1979" coordsize="10991,7985" o:gfxdata="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">
                <o:lock v:ext="edit" aspectratio="f"/>
                <v:roundrect id="圆角矩形 19" o:spid="_x0000_s1026" o:spt="2" style="position:absolute;left:4760;top:2029;height:2713;width:10991;v-text-anchor:middle;" filled="f" stroked="t" coordsize="21600,21600" arcsize="0.166666666666667" o:gfxdata="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qPf0+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pt" color="#41719C [3204]" miterlimit="8" joinstyle="miter"/>
                  <v:imagedata o:title=""/>
                  <o:lock v:ext="edit" aspectratio="f"/>
                </v:roundrect>
                <v:group id="组合 18" o:spid="_x0000_s1026" o:spt="203" style="position:absolute;left:5764;top:2955;height:7009;width:8986;" coordorigin="3742,777" coordsize="11715,9721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 184" o:spid="_x0000_s1026" o:spt="3" type="#_x0000_t3" style="position:absolute;left:7933;top:3541;height:3335;width:3335;v-text-anchor:middle;" fillcolor="#5B9BD5 [3204]" filled="t" stroked="f" coordsize="21600,21600" o:gfxdata="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Unw17gAAADcAAAA&#10;DwAAAAAAAAABACAAAAAiAAAAZHJzL2Rvd25yZXYueG1sUEsBAhQAFAAAAAgAh07iQDMvBZ47AAAA&#10;OQAAABAAAAAAAAAAAQAgAAAABwEAAGRycy9zaGFwZXhtbC54bWxQSwUGAAAAAAYABgBbAQAAsQMA&#10;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roundrect id=" 167" o:spid="_x0000_s1026" o:spt="2" style="position:absolute;left:3742;top:777;height:1676;width:3905;v-text-anchor:middle;" fillcolor="#5B9BD5 [3204]" filled="t" stroked="f" coordsize="21600,21600" arcsize="0.166666666666667" o:gfxdata="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dUMmugAAANw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roundrect id=" 167" o:spid="_x0000_s1026" o:spt="2" style="position:absolute;left:11552;top:777;height:1676;width:3905;v-text-anchor:middle;" fillcolor="#5B9BD5 [3204]" filled="t" stroked="f" coordsize="21600,21600" arcsize="0.166666666666667" o:gfxdata="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62sr7sAAADa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roundrect id=" 167" o:spid="_x0000_s1026" o:spt="2" style="position:absolute;left:7647;top:8822;height:1676;width:3905;v-text-anchor:middle;" fillcolor="#5B9BD5 [3204]" filled="t" stroked="f" coordsize="21600,21600" arcsize="0.166666666666667" o:gfxdata="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jYPb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shape id="左右箭头 6" o:spid="_x0000_s1026" o:spt="69" type="#_x0000_t69" style="position:absolute;left:5924;top:3069;height:723;width:2559;rotation:2818048f;v-text-anchor:middle;" fillcolor="#5B9BD5 [3204]" filled="t" stroked="t" coordsize="21600,21600" o:gfxdata="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ozCXLsAAADa&#10;AAAADwAAAAAAAAABACAAAAAiAAAAZHJzL2Rvd25yZXYueG1sUEsBAhQAFAAAAAgAh07iQDMvBZ47&#10;AAAAOQAAABAAAAAAAAAAAQAgAAAACgEAAGRycy9zaGFwZXhtbC54bWxQSwUGAAAAAAYABgBbAQAA&#10;tAMAAAAA&#10;" adj="3051,540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  <v:shape id="左右箭头 7" o:spid="_x0000_s1026" o:spt="69" type="#_x0000_t69" style="position:absolute;left:10721;top:3031;height:723;width:2559;rotation:9175040f;v-text-anchor:middle;" fillcolor="#5B9BD5 [3204]" filled="t" stroked="t" coordsize="21600,21600" o:gfxdata="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frXW8twAAANoAAAAP&#10;AAAAAAAAAAEAIAAAACIAAABkcnMvZG93bnJldi54bWxQSwECFAAUAAAACACHTuJAMy8FnjsAAAA5&#10;AAAAEAAAAAAAAAABACAAAAAGAQAAZHJzL3NoYXBleG1sLnhtbFBLBQYAAAAABgAGAFsBAACwAwAA&#10;AAA=&#10;" adj="3051,540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  <v:shape id="左右箭头 8" o:spid="_x0000_s1026" o:spt="69" type="#_x0000_t69" style="position:absolute;left:8631;top:7501;height:705;width:1937;rotation:5898240f;v-text-anchor:middle;" fillcolor="#5B9BD5 [3204]" filled="t" stroked="t" coordsize="21600,21600" o:gfxdata="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OviWrgAAADaAAAA&#10;DwAAAAAAAAABACAAAAAiAAAAZHJzL2Rvd25yZXYueG1sUEsBAhQAFAAAAAgAh07iQDMvBZ47AAAA&#10;OQAAABAAAAAAAAAAAQAgAAAABwEAAGRycy9zaGFwZXhtbC54bWxQSwUGAAAAAAYABgBbAQAAsQMA&#10;AAAA&#10;" adj="3930,540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  <v:shape id="图片 9" o:spid="_x0000_s1026" o:spt="75" alt="ac1afe651c72d1107f514d36e4e67ff8" type="#_x0000_t75" style="position:absolute;left:4102;top:1181;height:869;width:1122;" filled="f" o:preferrelative="t" stroked="f" coordsize="21600,21600" o:gfxdata="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iulL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5" cropleft="12200f" croptop="16587f" cropright="12441f" cropbottom="17281f" chromakey="#FFFFFF" o:title=""/>
                    <o:lock v:ext="edit" aspectratio="t"/>
                  </v:shape>
                  <v:shape id="文本框 10" o:spid="_x0000_s1026" o:spt="202" type="#_x0000_t202" style="position:absolute;left:5359;top:915;height:1200;width:1796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9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/>
                            <w:jc w:val="left"/>
                            <w:textAlignment w:val="auto"/>
                            <w:outlineLvl w:val="9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hAnsi="微软雅黑" w:eastAsia="微软雅黑"/>
                              <w:color w:val="000000" w:themeColor="tex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PC端</w:t>
                          </w:r>
                        </w:p>
                      </w:txbxContent>
                    </v:textbox>
                  </v:shape>
                  <v:shape id="图片 12" o:spid="_x0000_s1026" o:spt="75" alt="e21194f0928b515cbab2da332468cd42" type="#_x0000_t75" style="position:absolute;left:12181;top:1181;height:906;width:718;" filled="f" o:preferrelative="t" stroked="f" coordsize="21600,21600" o:gfxdata="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4Bwvy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6" cropleft="9735f" croptop="3757f" cropright="9735f" cropbottom="3648f" chromakey="#D3D3D3" o:title=""/>
                    <o:lock v:ext="edit" aspectratio="t"/>
                  </v:shape>
                  <v:shape id="文本框 13" o:spid="_x0000_s1026" o:spt="202" type="#_x0000_t202" style="position:absolute;left:12890;top:890;height:1373;width:2453;" filled="f" stroked="f" coordsize="21600,21600" o:gfxdata="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yIgPW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9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/>
                            <w:jc w:val="left"/>
                            <w:textAlignment w:val="auto"/>
                            <w:outlineLvl w:val="9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移动端</w:t>
                          </w:r>
                        </w:p>
                      </w:txbxContent>
                    </v:textbox>
                  </v:shape>
                  <v:shape id="图片 14" o:spid="_x0000_s1026" o:spt="75" alt="1edfe4ebdd29be537fbeb52c2800278b" type="#_x0000_t75" style="position:absolute;left:7647;top:3256;height:3904;width:3904;" filled="f" o:preferrelative="t" stroked="f" coordsize="21600,21600" o:gfxdata="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Xb8Q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7" o:title=""/>
                    <o:lock v:ext="edit" aspectratio="t"/>
                  </v:shape>
                  <v:shape id="文本框 15" o:spid="_x0000_s1026" o:spt="202" type="#_x0000_t202" style="position:absolute;left:8580;top:5773;height:1066;width:2158;" filled="f" stroked="f" coordsize="21600,21600" o:gfxdata="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MWuxm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9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/>
                            <w:jc w:val="center"/>
                            <w:textAlignment w:val="auto"/>
                            <w:outlineLvl w:val="9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微软雅黑" w:eastAsia="微软雅黑" w:hAnsiTheme="minorBidi"/>
                              <w:b/>
                              <w:color w:val="FFFFFF" w:themeColor="background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服务器</w:t>
                          </w:r>
                        </w:p>
                      </w:txbxContent>
                    </v:textbox>
                  </v:shape>
                  <v:shape id="图片 16" o:spid="_x0000_s1026" o:spt="75" alt="89b652c687d1aa6db20c2eff884444ea" type="#_x0000_t75" style="position:absolute;left:7933;top:8977;height:1366;width:1166;" filled="f" o:preferrelative="t" stroked="f" coordsize="21600,21600" o:gfxdata="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L24IO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8" cropleft="8054f" croptop="4147f" cropright="13134f" cropbottom="9454f" chromakey="#DCB9EF" o:title=""/>
                    <o:lock v:ext="edit" aspectratio="t"/>
                  </v:shape>
                  <v:shape id="文本框 17" o:spid="_x0000_s1026" o:spt="202" type="#_x0000_t202" style="position:absolute;left:9000;top:9016;height:1373;width:3005;" filled="f" stroked="f" coordsize="21600,21600" o:gfxdata="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xYrw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9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/>
                            <w:jc w:val="left"/>
                            <w:textAlignment w:val="auto"/>
                            <w:outlineLvl w:val="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微软雅黑" w:eastAsia="微软雅黑" w:hAnsiTheme="minorBidi"/>
                              <w:color w:val="000000" w:themeColor="text1"/>
                              <w:kern w:val="24"/>
                              <w:sz w:val="24"/>
                              <w:szCs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翻身床垫</w:t>
                          </w:r>
                        </w:p>
                      </w:txbxContent>
                    </v:textbox>
                  </v:shape>
                </v:group>
                <v:shape id="文本框 20" o:spid="_x0000_s1026" o:spt="202" type="#_x0000_t202" style="position:absolute;left:5468;top:1979;height:842;width:9746;" filled="f" stroked="f" coordsize="21600,21600" o:gfxdata="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k+n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ind w:left="0"/>
                          <w:jc w:val="center"/>
                          <w:textAlignment w:val="auto"/>
                          <w:outlineLvl w:val="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Theme="minorBidi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压疮护理管理系统，监控、控制翻身床垫的客户端</w:t>
                        </w:r>
                      </w:p>
                    </w:txbxContent>
                  </v:textbox>
                </v:shape>
                <v:shape id="文本框 99" o:spid="_x0000_s1026" o:spt="202" type="#_x0000_t202" style="position:absolute;left:11724;top:5729;height:1605;width:3491;" filled="f" stroked="f" coordsize="21600,21600" o:gfxdata="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Dhh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ind w:left="0" w:firstLine="0"/>
                          <w:jc w:val="left"/>
                          <w:textAlignment w:val="auto"/>
                          <w:outlineLvl w:val="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Theme="minorBidi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管理系统数据库、中间件及硬件通讯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6"/>
        <w:rPr>
          <w:rFonts w:hint="eastAsia" w:ascii="微软雅黑 Light" w:hAnsi="微软雅黑 Light" w:eastAsia="微软雅黑 Light" w:cs="微软雅黑 Light"/>
          <w:sz w:val="20"/>
        </w:rPr>
      </w:pPr>
    </w:p>
    <w:p>
      <w:pPr>
        <w:pStyle w:val="6"/>
        <w:rPr>
          <w:rFonts w:hint="eastAsia" w:ascii="微软雅黑 Light" w:hAnsi="微软雅黑 Light" w:eastAsia="微软雅黑 Light" w:cs="微软雅黑 Light"/>
          <w:sz w:val="20"/>
        </w:rPr>
      </w:pPr>
    </w:p>
    <w:p>
      <w:pPr>
        <w:pStyle w:val="6"/>
        <w:rPr>
          <w:rFonts w:hint="eastAsia" w:ascii="微软雅黑 Light" w:hAnsi="微软雅黑 Light" w:eastAsia="微软雅黑 Light" w:cs="微软雅黑 Light"/>
          <w:sz w:val="20"/>
        </w:rPr>
      </w:pPr>
    </w:p>
    <w:p>
      <w:pPr>
        <w:pStyle w:val="6"/>
        <w:rPr>
          <w:rFonts w:hint="eastAsia" w:ascii="微软雅黑 Light" w:hAnsi="微软雅黑 Light" w:eastAsia="微软雅黑 Light" w:cs="微软雅黑 Light"/>
          <w:sz w:val="20"/>
        </w:rPr>
      </w:pPr>
    </w:p>
    <w:p>
      <w:pPr>
        <w:pStyle w:val="6"/>
        <w:spacing w:before="12"/>
        <w:rPr>
          <w:rFonts w:hint="eastAsia" w:ascii="微软雅黑 Light" w:hAnsi="微软雅黑 Light" w:eastAsia="微软雅黑 Light" w:cs="微软雅黑 Light"/>
          <w:sz w:val="17"/>
        </w:rPr>
      </w:pPr>
    </w:p>
    <w:p>
      <w:pPr>
        <w:pStyle w:val="6"/>
        <w:ind w:left="1760"/>
        <w:rPr>
          <w:rFonts w:hint="eastAsia" w:ascii="微软雅黑 Light" w:hAnsi="微软雅黑 Light" w:eastAsia="微软雅黑 Light" w:cs="微软雅黑 Light"/>
        </w:rPr>
      </w:pPr>
    </w:p>
    <w:p>
      <w:pPr>
        <w:pStyle w:val="2"/>
        <w:numPr>
          <w:ilvl w:val="0"/>
          <w:numId w:val="4"/>
        </w:numPr>
        <w:spacing w:before="0" w:after="0" w:line="578" w:lineRule="auto"/>
        <w:ind w:left="360" w:leftChars="0" w:hanging="360" w:firstLineChars="0"/>
        <w:rPr>
          <w:rFonts w:hint="eastAsia" w:ascii="微软雅黑 Light" w:hAnsi="微软雅黑 Light" w:eastAsia="微软雅黑 Light" w:cs="微软雅黑 Light"/>
          <w:b/>
          <w:color w:val="000000"/>
          <w:sz w:val="24"/>
          <w:szCs w:val="24"/>
        </w:rPr>
      </w:pPr>
      <w:bookmarkStart w:id="47" w:name="_Toc27862_WPSOffice_Level1"/>
      <w:bookmarkStart w:id="48" w:name="_Toc193077264"/>
      <w:r>
        <w:rPr>
          <w:rFonts w:hint="eastAsia" w:ascii="微软雅黑 Light" w:hAnsi="微软雅黑 Light" w:eastAsia="微软雅黑 Light" w:cs="微软雅黑 Light"/>
          <w:b/>
          <w:color w:val="000000"/>
          <w:sz w:val="24"/>
          <w:szCs w:val="24"/>
        </w:rPr>
        <w:t>用户登录与界面介绍</w:t>
      </w:r>
      <w:bookmarkEnd w:id="47"/>
      <w:bookmarkEnd w:id="48"/>
    </w:p>
    <w:p>
      <w:pPr>
        <w:pStyle w:val="3"/>
        <w:spacing w:before="0" w:after="0"/>
        <w:ind w:left="0"/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</w:rPr>
      </w:pPr>
      <w:bookmarkStart w:id="49" w:name="_Toc193077265"/>
      <w:bookmarkStart w:id="50" w:name="_Toc192927318"/>
      <w:bookmarkStart w:id="51" w:name="_Toc20934_WPSOffice_Level2"/>
      <w:bookmarkStart w:id="52" w:name="_Toc192926457"/>
      <w:bookmarkStart w:id="53" w:name="_Toc192926415"/>
      <w:r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  <w:lang w:val="en-US" w:eastAsia="zh-CN"/>
        </w:rPr>
        <w:t>3</w:t>
      </w:r>
      <w:r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</w:rPr>
        <w:t>.1 用户登录</w:t>
      </w:r>
      <w:bookmarkEnd w:id="49"/>
      <w:bookmarkEnd w:id="50"/>
      <w:bookmarkEnd w:id="51"/>
      <w:bookmarkEnd w:id="52"/>
      <w:bookmarkEnd w:id="53"/>
    </w:p>
    <w:p>
      <w:pPr>
        <w:pStyle w:val="12"/>
        <w:jc w:val="center"/>
        <w:rPr>
          <w:rFonts w:hint="eastAsia" w:ascii="微软雅黑 Light" w:hAnsi="微软雅黑 Light" w:eastAsia="微软雅黑 Light" w:cs="微软雅黑 Light"/>
          <w:sz w:val="21"/>
          <w:szCs w:val="21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</w:rPr>
        <w:drawing>
          <wp:inline distT="0" distB="0" distL="114300" distR="114300">
            <wp:extent cx="5241290" cy="2601595"/>
            <wp:effectExtent l="0" t="0" r="16510" b="8255"/>
            <wp:docPr id="28" name="图片 1" descr="C:\Users\yangw\Downloads\FireShot Capture 5 - React App - http___localhost_3000_#_login.pngFireShot Capture 5 - React App - http___localhost_3000_#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C:\Users\yangw\Downloads\FireShot Capture 5 - React App - http___localhost_3000_#_login.pngFireShot Capture 5 - React App - http___localhost_3000_#_login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60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eastAsia" w:ascii="微软雅黑 Light" w:hAnsi="微软雅黑 Light" w:eastAsia="微软雅黑 Light" w:cs="微软雅黑 Light"/>
          <w:b/>
          <w:bCs/>
          <w:sz w:val="18"/>
          <w:szCs w:val="21"/>
        </w:rPr>
      </w:pPr>
      <w:bookmarkStart w:id="54" w:name="_Toc15089_WPSOffice_Level2"/>
      <w:bookmarkStart w:id="55" w:name="_Toc7395_WPSOffice_Level3"/>
      <w:bookmarkStart w:id="56" w:name="_Toc26152_WPSOffice_Level3"/>
      <w:r>
        <w:rPr>
          <w:rFonts w:hint="eastAsia" w:ascii="微软雅黑 Light" w:hAnsi="微软雅黑 Light" w:eastAsia="微软雅黑 Light" w:cs="微软雅黑 Light"/>
          <w:b/>
          <w:bCs/>
          <w:sz w:val="18"/>
          <w:szCs w:val="21"/>
        </w:rPr>
        <w:t>图 1</w:t>
      </w:r>
      <w:bookmarkEnd w:id="54"/>
      <w:bookmarkEnd w:id="55"/>
      <w:bookmarkEnd w:id="56"/>
    </w:p>
    <w:p>
      <w:pPr>
        <w:pStyle w:val="12"/>
        <w:spacing w:line="360" w:lineRule="auto"/>
        <w:ind w:firstLine="360"/>
        <w:jc w:val="both"/>
        <w:rPr>
          <w:rFonts w:hint="eastAsia" w:ascii="微软雅黑 Light" w:hAnsi="微软雅黑 Light" w:eastAsia="微软雅黑 Light" w:cs="微软雅黑 Light"/>
          <w:sz w:val="21"/>
          <w:szCs w:val="21"/>
        </w:rPr>
      </w:pPr>
      <w:r>
        <w:rPr>
          <w:rFonts w:hint="eastAsia" w:ascii="微软雅黑 Light" w:hAnsi="微软雅黑 Light" w:eastAsia="微软雅黑 Light" w:cs="微软雅黑 Light"/>
          <w:sz w:val="21"/>
        </w:rPr>
        <w:t>输入正确的登录名和密码，</w:t>
      </w:r>
      <w:r>
        <w:rPr>
          <w:rFonts w:hint="eastAsia" w:ascii="微软雅黑 Light" w:hAnsi="微软雅黑 Light" w:eastAsia="微软雅黑 Light" w:cs="微软雅黑 Light"/>
          <w:sz w:val="21"/>
          <w:szCs w:val="21"/>
        </w:rPr>
        <w:t>单击【确定】</w:t>
      </w:r>
      <w:r>
        <w:rPr>
          <w:rFonts w:hint="eastAsia" w:ascii="微软雅黑 Light" w:hAnsi="微软雅黑 Light" w:eastAsia="微软雅黑 Light" w:cs="微软雅黑 Light"/>
          <w:sz w:val="21"/>
        </w:rPr>
        <w:t>即可进</w:t>
      </w:r>
      <w:r>
        <w:rPr>
          <w:rFonts w:hint="eastAsia" w:ascii="微软雅黑 Light" w:hAnsi="微软雅黑 Light" w:eastAsia="微软雅黑 Light" w:cs="微软雅黑 Light"/>
          <w:sz w:val="21"/>
          <w:lang w:val="en-US" w:eastAsia="zh-CN"/>
        </w:rPr>
        <w:t>管理系统</w:t>
      </w:r>
      <w:r>
        <w:rPr>
          <w:rFonts w:hint="eastAsia" w:ascii="微软雅黑 Light" w:hAnsi="微软雅黑 Light" w:eastAsia="微软雅黑 Light" w:cs="微软雅黑 Light"/>
          <w:sz w:val="21"/>
          <w:szCs w:val="21"/>
        </w:rPr>
        <w:t xml:space="preserve">主界面，如图所示。 </w:t>
      </w:r>
    </w:p>
    <w:p>
      <w:pPr>
        <w:rPr>
          <w:rFonts w:hint="eastAsia" w:ascii="微软雅黑 Light" w:hAnsi="微软雅黑 Light" w:eastAsia="微软雅黑 Light" w:cs="微软雅黑 Light"/>
          <w:b/>
          <w:sz w:val="30"/>
          <w:szCs w:val="30"/>
        </w:rPr>
      </w:pPr>
      <w:r>
        <w:rPr>
          <w:rFonts w:hint="eastAsia" w:ascii="微软雅黑 Light" w:hAnsi="微软雅黑 Light" w:eastAsia="微软雅黑 Light" w:cs="微软雅黑 Light"/>
          <w:b/>
          <w:sz w:val="30"/>
          <w:szCs w:val="30"/>
        </w:rPr>
        <w:drawing>
          <wp:inline distT="0" distB="0" distL="114300" distR="114300">
            <wp:extent cx="5276215" cy="2103755"/>
            <wp:effectExtent l="0" t="0" r="635" b="10795"/>
            <wp:docPr id="29" name="图片 2" descr="C:\Users\yangw\Downloads\FireShot Capture 6 - React App - http___localhost_3000_#_.pngFireShot Capture 6 - React App - http___localhost_3000_#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C:\Users\yangw\Downloads\FireShot Capture 6 - React App - http___localhost_3000_#_.pngFireShot Capture 6 - React App - http___localhost_3000_#_"/>
                    <pic:cNvPicPr>
                      <a:picLocks noChangeAspect="1"/>
                    </pic:cNvPicPr>
                  </pic:nvPicPr>
                  <pic:blipFill>
                    <a:blip r:embed="rId10"/>
                    <a:srcRect b="1964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jc w:val="center"/>
        <w:rPr>
          <w:rFonts w:hint="eastAsia" w:ascii="微软雅黑 Light" w:hAnsi="微软雅黑 Light" w:eastAsia="微软雅黑 Light" w:cs="微软雅黑 Light"/>
          <w:b/>
          <w:bCs/>
          <w:sz w:val="18"/>
        </w:rPr>
      </w:pPr>
      <w:bookmarkStart w:id="57" w:name="_Toc27046_WPSOffice_Level3"/>
      <w:bookmarkStart w:id="58" w:name="_Toc27862_WPSOffice_Level3"/>
      <w:bookmarkStart w:id="59" w:name="_Toc18194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>图 2</w:t>
      </w:r>
      <w:bookmarkEnd w:id="57"/>
      <w:bookmarkEnd w:id="58"/>
      <w:bookmarkEnd w:id="59"/>
    </w:p>
    <w:p>
      <w:pPr>
        <w:pStyle w:val="3"/>
        <w:spacing w:before="0" w:after="0"/>
        <w:ind w:left="0"/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  <w:lang w:val="en-US" w:eastAsia="zh-CN"/>
        </w:rPr>
      </w:pPr>
      <w:bookmarkStart w:id="60" w:name="_Toc24002_WPSOffice_Level2"/>
      <w:bookmarkStart w:id="61" w:name="_Toc513973284"/>
      <w:bookmarkStart w:id="62" w:name="_Toc513973021"/>
      <w:bookmarkStart w:id="63" w:name="_Toc513973170"/>
      <w:r>
        <w:rPr>
          <w:rFonts w:hint="eastAsia" w:ascii="微软雅黑 Light" w:hAnsi="微软雅黑 Light" w:eastAsia="微软雅黑 Light" w:cs="微软雅黑 Light"/>
          <w:sz w:val="2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4656455</wp:posOffset>
                </wp:positionH>
                <wp:positionV relativeFrom="paragraph">
                  <wp:posOffset>-6350</wp:posOffset>
                </wp:positionV>
                <wp:extent cx="829310" cy="342900"/>
                <wp:effectExtent l="6350" t="6350" r="21590" b="69850"/>
                <wp:wrapNone/>
                <wp:docPr id="66" name="矩形标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342900"/>
                        </a:xfrm>
                        <a:prstGeom prst="wedgeRectCallout">
                          <a:avLst>
                            <a:gd name="adj1" fmla="val -17611"/>
                            <a:gd name="adj2" fmla="val 653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登录信息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366.65pt;margin-top:-0.5pt;height:27pt;width:65.3pt;z-index:251804672;v-text-anchor:middle;mso-width-relative:page;mso-height-relative:page;" fillcolor="#5B9BD5 [3204]" filled="t" stroked="t" coordsize="21600,21600" o:gfxdata="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AyU/Jj2gAAAAkBAAAPAAAAAAAAAAEAIAAAACIAAABkcnMvZG93bnJl&#10;di54bWxQSwECFAAUAAAACACHTuJAyFG/vaYCAAA3BQAADgAAAAAAAAABACAAAAApAQAAZHJzL2Uy&#10;b0RvYy54bWxQSwUGAAAAAAYABgBZAQAAQQYAAAAA&#10;" adj="6996,2492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登录信息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 Light" w:hAnsi="微软雅黑 Light" w:eastAsia="微软雅黑 Light" w:cs="微软雅黑 Light"/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3789680</wp:posOffset>
                </wp:positionH>
                <wp:positionV relativeFrom="paragraph">
                  <wp:posOffset>-6350</wp:posOffset>
                </wp:positionV>
                <wp:extent cx="829310" cy="342900"/>
                <wp:effectExtent l="6350" t="6350" r="21590" b="69850"/>
                <wp:wrapNone/>
                <wp:docPr id="65" name="矩形标注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342900"/>
                        </a:xfrm>
                        <a:prstGeom prst="wedgeRectCallout">
                          <a:avLst>
                            <a:gd name="adj1" fmla="val -17611"/>
                            <a:gd name="adj2" fmla="val 653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数据统计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98.4pt;margin-top:-0.5pt;height:27pt;width:65.3pt;z-index:251730944;v-text-anchor:middle;mso-width-relative:page;mso-height-relative:page;" fillcolor="#5B9BD5 [3204]" filled="t" stroked="t" coordsize="21600,21600" o:gfxdata="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niuKo9kAAAAJAQAADwAAAAAAAAABACAAAAAiAAAAZHJzL2Rvd25y&#10;ZXYueG1sUEsBAhQAFAAAAAgAh07iQFepzQaoAgAANwUAAA4AAAAAAAAAAQAgAAAAKAEAAGRycy9l&#10;Mm9Eb2MueG1sUEsFBgAAAAAGAAYAWQEAAEIGAAAAAA==&#10;" adj="6996,2492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数据统计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 Light" w:hAnsi="微软雅黑 Light" w:eastAsia="微软雅黑 Light" w:cs="微软雅黑 Light"/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3208655</wp:posOffset>
                </wp:positionH>
                <wp:positionV relativeFrom="paragraph">
                  <wp:posOffset>-6350</wp:posOffset>
                </wp:positionV>
                <wp:extent cx="534670" cy="342900"/>
                <wp:effectExtent l="6350" t="6350" r="11430" b="69850"/>
                <wp:wrapNone/>
                <wp:docPr id="64" name="矩形标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670" cy="342900"/>
                        </a:xfrm>
                        <a:prstGeom prst="wedgeRectCallout">
                          <a:avLst>
                            <a:gd name="adj1" fmla="val 38697"/>
                            <a:gd name="adj2" fmla="val 653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52.65pt;margin-top:-0.5pt;height:27pt;width:42.1pt;z-index:251694080;v-text-anchor:middle;mso-width-relative:page;mso-height-relative:page;" fillcolor="#5B9BD5 [3204]" filled="t" stroked="t" coordsize="21600,21600" o:gfxdata="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glwQmNgAAAAJAQAADwAAAAAAAAABACAAAAAiAAAAZHJzL2Rvd25yZXYu&#10;eG1sUEsBAhQAFAAAAAgAh07iQEwH8D6mAgAANgUAAA4AAAAAAAAAAQAgAAAAJwEAAGRycy9lMm9E&#10;b2MueG1sUEsFBgAAAAAGAAYAWQEAAD8GAAAAAA==&#10;" adj="19159,2492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搜索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  <w:lang w:val="en-US" w:eastAsia="zh-CN"/>
        </w:rPr>
        <w:t>3</w:t>
      </w:r>
      <w:r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</w:rPr>
        <w:t>.</w:t>
      </w:r>
      <w:r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  <w:lang w:val="en-US" w:eastAsia="zh-CN"/>
        </w:rPr>
        <w:t>2</w:t>
      </w:r>
      <w:r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</w:rPr>
        <w:t xml:space="preserve"> </w:t>
      </w:r>
      <w:r>
        <w:rPr>
          <w:rFonts w:hint="eastAsia" w:ascii="微软雅黑 Light" w:hAnsi="微软雅黑 Light" w:eastAsia="微软雅黑 Light" w:cs="微软雅黑 Light"/>
          <w:b/>
          <w:bCs/>
          <w:color w:val="000000"/>
          <w:sz w:val="21"/>
          <w:lang w:val="en-US" w:eastAsia="zh-CN"/>
        </w:rPr>
        <w:t>界面介绍</w:t>
      </w:r>
      <w:bookmarkEnd w:id="60"/>
    </w:p>
    <w:p>
      <w:pPr>
        <w:pStyle w:val="4"/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</w:rPr>
      </w:pPr>
      <w:r>
        <w:rPr>
          <w:rFonts w:hint="eastAsia" w:ascii="微软雅黑 Light" w:hAnsi="微软雅黑 Light" w:eastAsia="微软雅黑 Light" w:cs="微软雅黑 Light"/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2713355</wp:posOffset>
                </wp:positionH>
                <wp:positionV relativeFrom="paragraph">
                  <wp:posOffset>1597660</wp:posOffset>
                </wp:positionV>
                <wp:extent cx="848360" cy="342900"/>
                <wp:effectExtent l="6350" t="6350" r="21590" b="50800"/>
                <wp:wrapNone/>
                <wp:docPr id="35" name="矩形标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360" cy="3429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分页控制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13.65pt;margin-top:125.8pt;height:27pt;width:66.8pt;z-index:251692032;v-text-anchor:middle;mso-width-relative:page;mso-height-relative:page;" fillcolor="#5B9BD5 [3204]" filled="t" stroked="t" coordsize="21600,21600" o:gfxdata="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DRvcDfcAAAACwEAAA8A&#10;AAAAAAAAAQAgAAAAIgAAAGRycy9kb3ducmV2LnhtbFBLAQIUABQAAAAIAIdO4kDsnx0thQIAAOUE&#10;AAAOAAAAAAAAAAEAIAAAACsBAABkcnMvZTJvRG9jLnhtbFBLBQYAAAAABgAGAFkBAAAiBgAAAAA=&#10;" adj="6300,243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分页控制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 Light" w:hAnsi="微软雅黑 Light" w:eastAsia="微软雅黑 Light" w:cs="微软雅黑 Light"/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292100</wp:posOffset>
                </wp:positionV>
                <wp:extent cx="772160" cy="267335"/>
                <wp:effectExtent l="12700" t="94615" r="15240" b="19050"/>
                <wp:wrapNone/>
                <wp:docPr id="33" name="矩形标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160" cy="267335"/>
                        </a:xfrm>
                        <a:prstGeom prst="wedgeRectCallout">
                          <a:avLst>
                            <a:gd name="adj1" fmla="val -47615"/>
                            <a:gd name="adj2" fmla="val -799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申报审阅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341.9pt;margin-top:23pt;height:21.05pt;width:60.8pt;z-index:251673600;v-text-anchor:middle;mso-width-relative:page;mso-height-relative:page;" fillcolor="#5B9BD5 [3204]" filled="t" stroked="t" coordsize="21600,21600" o:gfxdata="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cwptvdkAAAAJAQAADwAAAAAAAAABACAAAAAiAAAAZHJzL2Rvd25y&#10;ZXYueG1sUEsBAhQAFAAAAAgAh07iQOspd8GoAgAAOAUAAA4AAAAAAAAAAQAgAAAAKAEAAGRycy9l&#10;Mm9Eb2MueG1sUEsFBgAAAAAGAAYAWQEAAEIGAAAAAA==&#10;" adj="515,-6464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申报审阅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 Light" w:hAnsi="微软雅黑 Light" w:eastAsia="微软雅黑 Light" w:cs="微软雅黑 Light"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732155</wp:posOffset>
                </wp:positionH>
                <wp:positionV relativeFrom="paragraph">
                  <wp:posOffset>130810</wp:posOffset>
                </wp:positionV>
                <wp:extent cx="848360" cy="342900"/>
                <wp:effectExtent l="6350" t="6350" r="21590" b="50800"/>
                <wp:wrapNone/>
                <wp:docPr id="30" name="矩形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2205" y="1542415"/>
                          <a:ext cx="848360" cy="3429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病人列表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57.65pt;margin-top:10.3pt;height:27pt;width:66.8pt;z-index:251659264;v-text-anchor:middle;mso-width-relative:page;mso-height-relative:page;" fillcolor="#5B9BD5 [3204]" filled="t" stroked="t" coordsize="21600,21600" o:gfxdata="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uvP+&#10;MNoAAAAJAQAADwAAAAAAAAABACAAAAAiAAAAZHJzL2Rvd25yZXYueG1sUEsBAhQAFAAAAAgAh07i&#10;QGDUtqeSAgAA8QQAAA4AAAAAAAAAAQAgAAAAKQEAAGRycy9lMm9Eb2MueG1sUEsFBgAAAAAGAAYA&#10;WQEAAC0GAAAAAA==&#10;" adj="6300,243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病人列表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 Light" w:hAnsi="微软雅黑 Light" w:eastAsia="微软雅黑 Light" w:cs="微软雅黑 Light"/>
        </w:rPr>
        <w:drawing>
          <wp:inline distT="0" distB="0" distL="114300" distR="114300">
            <wp:extent cx="5275580" cy="2160905"/>
            <wp:effectExtent l="0" t="0" r="1270" b="10795"/>
            <wp:docPr id="27" name="图片 3" descr="C:\Users\yangw\Downloads\FireShot Capture 6 - React App - http___localhost_3000_#_.pngFireShot Capture 6 - React App - http___localhost_3000_#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C:\Users\yangw\Downloads\FireShot Capture 6 - React App - http___localhost_3000_#_.pngFireShot Capture 6 - React App - http___localhost_3000_#_"/>
                    <pic:cNvPicPr>
                      <a:picLocks noChangeAspect="1"/>
                    </pic:cNvPicPr>
                  </pic:nvPicPr>
                  <pic:blipFill>
                    <a:blip r:embed="rId10"/>
                    <a:srcRect b="1746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</w:rPr>
      </w:pPr>
      <w:bookmarkStart w:id="64" w:name="_Toc24794_WPSOffice_Level3"/>
      <w:bookmarkStart w:id="65" w:name="_Toc5075_WPSOffice_Level2"/>
      <w:bookmarkStart w:id="66" w:name="_Toc28218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>图 3</w:t>
      </w:r>
      <w:bookmarkEnd w:id="64"/>
      <w:bookmarkEnd w:id="65"/>
      <w:bookmarkEnd w:id="66"/>
    </w:p>
    <w:p>
      <w:pPr>
        <w:spacing w:line="360" w:lineRule="auto"/>
        <w:rPr>
          <w:rFonts w:hint="eastAsia" w:ascii="微软雅黑 Light" w:hAnsi="微软雅黑 Light" w:eastAsia="微软雅黑 Light" w:cs="微软雅黑 Light"/>
          <w:szCs w:val="24"/>
        </w:rPr>
      </w:pPr>
      <w:r>
        <w:rPr>
          <w:rFonts w:hint="eastAsia" w:ascii="微软雅黑 Light" w:hAnsi="微软雅黑 Light" w:eastAsia="微软雅黑 Light" w:cs="微软雅黑 Light"/>
          <w:szCs w:val="24"/>
        </w:rPr>
        <w:t>界面说明</w:t>
      </w:r>
      <w:bookmarkEnd w:id="61"/>
      <w:bookmarkEnd w:id="62"/>
      <w:bookmarkEnd w:id="63"/>
      <w:r>
        <w:rPr>
          <w:rFonts w:hint="eastAsia" w:ascii="微软雅黑 Light" w:hAnsi="微软雅黑 Light" w:eastAsia="微软雅黑 Light" w:cs="微软雅黑 Light"/>
          <w:szCs w:val="24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7" w:beforeLines="50" w:after="157" w:afterLines="50" w:line="240" w:lineRule="auto"/>
        <w:ind w:left="0" w:hanging="178" w:hangingChars="85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szCs w:val="24"/>
        </w:rPr>
      </w:pPr>
      <w:r>
        <w:rPr>
          <w:rFonts w:hint="eastAsia" w:ascii="微软雅黑 Light" w:hAnsi="微软雅黑 Light" w:eastAsia="微软雅黑 Light" w:cs="微软雅黑 Light"/>
          <w:szCs w:val="24"/>
        </w:rPr>
        <w:t>①标准的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护士</w:t>
      </w:r>
      <w:r>
        <w:rPr>
          <w:rFonts w:hint="eastAsia" w:ascii="微软雅黑 Light" w:hAnsi="微软雅黑 Light" w:eastAsia="微软雅黑 Light" w:cs="微软雅黑 Light"/>
          <w:szCs w:val="24"/>
        </w:rPr>
        <w:t>界面上图所示。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157" w:beforeLines="50" w:after="157" w:afterLines="50" w:line="240" w:lineRule="auto"/>
        <w:ind w:left="0" w:hanging="178" w:hangingChars="85"/>
        <w:textAlignment w:val="auto"/>
        <w:outlineLvl w:val="9"/>
        <w:rPr>
          <w:rFonts w:hint="eastAsia" w:ascii="微软雅黑 Light" w:hAnsi="微软雅黑 Light" w:eastAsia="微软雅黑 Light" w:cs="微软雅黑 Light"/>
          <w:szCs w:val="24"/>
        </w:rPr>
      </w:pPr>
      <w:r>
        <w:rPr>
          <w:rFonts w:hint="eastAsia" w:ascii="微软雅黑 Light" w:hAnsi="微软雅黑 Light" w:eastAsia="微软雅黑 Light" w:cs="微软雅黑 Light"/>
          <w:szCs w:val="24"/>
        </w:rPr>
        <w:t>②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菜单</w:t>
      </w:r>
      <w:r>
        <w:rPr>
          <w:rFonts w:hint="eastAsia" w:ascii="微软雅黑 Light" w:hAnsi="微软雅黑 Light" w:eastAsia="微软雅黑 Light" w:cs="微软雅黑 Light"/>
          <w:szCs w:val="24"/>
        </w:rPr>
        <w:t>栏：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菜单</w:t>
      </w:r>
      <w:r>
        <w:rPr>
          <w:rFonts w:hint="eastAsia" w:ascii="微软雅黑 Light" w:hAnsi="微软雅黑 Light" w:eastAsia="微软雅黑 Light" w:cs="微软雅黑 Light"/>
          <w:szCs w:val="24"/>
        </w:rPr>
        <w:t>栏用于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显示</w:t>
      </w:r>
      <w:r>
        <w:rPr>
          <w:rFonts w:hint="eastAsia" w:ascii="微软雅黑 Light" w:hAnsi="微软雅黑 Light" w:eastAsia="微软雅黑 Light" w:cs="微软雅黑 Light"/>
          <w:szCs w:val="24"/>
        </w:rPr>
        <w:t>标识</w:t>
      </w:r>
      <w:r>
        <w:rPr>
          <w:rFonts w:hint="eastAsia" w:ascii="微软雅黑 Light" w:hAnsi="微软雅黑 Light" w:eastAsia="微软雅黑 Light" w:cs="微软雅黑 Light"/>
          <w:szCs w:val="24"/>
          <w:lang w:eastAsia="zh-CN"/>
        </w:rPr>
        <w:t>、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工具按钮、用户信息等</w:t>
      </w:r>
      <w:r>
        <w:rPr>
          <w:rFonts w:hint="eastAsia" w:ascii="微软雅黑 Light" w:hAnsi="微软雅黑 Light" w:eastAsia="微软雅黑 Light" w:cs="微软雅黑 Light"/>
          <w:szCs w:val="24"/>
        </w:rPr>
        <w:t>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157" w:beforeLines="50" w:after="157" w:afterLines="50" w:line="240" w:lineRule="auto"/>
        <w:ind w:left="0" w:hanging="178" w:hangingChars="85"/>
        <w:textAlignment w:val="auto"/>
        <w:outlineLvl w:val="9"/>
        <w:rPr>
          <w:rFonts w:hint="eastAsia" w:ascii="微软雅黑 Light" w:hAnsi="微软雅黑 Light" w:eastAsia="微软雅黑 Light" w:cs="微软雅黑 Light"/>
          <w:szCs w:val="24"/>
        </w:rPr>
      </w:pPr>
      <w:r>
        <w:rPr>
          <w:rFonts w:hint="eastAsia" w:ascii="微软雅黑 Light" w:hAnsi="微软雅黑 Light" w:eastAsia="微软雅黑 Light" w:cs="微软雅黑 Light"/>
          <w:szCs w:val="24"/>
        </w:rPr>
        <w:t>③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病人列表</w:t>
      </w:r>
      <w:r>
        <w:rPr>
          <w:rFonts w:hint="eastAsia" w:ascii="微软雅黑 Light" w:hAnsi="微软雅黑 Light" w:eastAsia="微软雅黑 Light" w:cs="微软雅黑 Light"/>
          <w:szCs w:val="24"/>
        </w:rPr>
        <w:t>：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显示所有病人</w:t>
      </w:r>
      <w:r>
        <w:rPr>
          <w:rFonts w:hint="eastAsia" w:ascii="微软雅黑 Light" w:hAnsi="微软雅黑 Light" w:eastAsia="微软雅黑 Light" w:cs="微软雅黑 Light"/>
          <w:szCs w:val="24"/>
        </w:rPr>
        <w:t>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157" w:beforeLines="50" w:after="157" w:afterLines="50" w:line="240" w:lineRule="auto"/>
        <w:ind w:left="0" w:hanging="178" w:hangingChars="85"/>
        <w:textAlignment w:val="auto"/>
        <w:outlineLvl w:val="9"/>
        <w:rPr>
          <w:rFonts w:hint="eastAsia" w:ascii="微软雅黑 Light" w:hAnsi="微软雅黑 Light" w:eastAsia="微软雅黑 Light" w:cs="微软雅黑 Light"/>
          <w:szCs w:val="24"/>
        </w:rPr>
      </w:pPr>
      <w:r>
        <w:rPr>
          <w:rFonts w:hint="eastAsia" w:ascii="微软雅黑 Light" w:hAnsi="微软雅黑 Light" w:eastAsia="微软雅黑 Light" w:cs="微软雅黑 Light"/>
          <w:szCs w:val="24"/>
        </w:rPr>
        <w:t>④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分页控制</w:t>
      </w:r>
      <w:r>
        <w:rPr>
          <w:rFonts w:hint="eastAsia" w:ascii="微软雅黑 Light" w:hAnsi="微软雅黑 Light" w:eastAsia="微软雅黑 Light" w:cs="微软雅黑 Light"/>
          <w:szCs w:val="24"/>
        </w:rPr>
        <w:t>：</w:t>
      </w:r>
      <w:r>
        <w:rPr>
          <w:rFonts w:hint="eastAsia" w:ascii="微软雅黑 Light" w:hAnsi="微软雅黑 Light" w:eastAsia="微软雅黑 Light" w:cs="微软雅黑 Light"/>
          <w:szCs w:val="24"/>
          <w:lang w:val="en-US" w:eastAsia="zh-CN"/>
        </w:rPr>
        <w:t>通过分页每屏显示16位病人</w:t>
      </w:r>
      <w:r>
        <w:rPr>
          <w:rFonts w:hint="eastAsia" w:ascii="微软雅黑 Light" w:hAnsi="微软雅黑 Light" w:eastAsia="微软雅黑 Light" w:cs="微软雅黑 Light"/>
          <w:szCs w:val="24"/>
        </w:rPr>
        <w:t>。</w:t>
      </w:r>
    </w:p>
    <w:p>
      <w:pPr>
        <w:numPr>
          <w:ilvl w:val="0"/>
          <w:numId w:val="4"/>
        </w:numPr>
        <w:spacing w:line="360" w:lineRule="auto"/>
        <w:ind w:left="360" w:leftChars="0" w:hanging="360" w:firstLine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4"/>
          <w:szCs w:val="24"/>
          <w:lang w:val="en-US" w:eastAsia="zh-CN"/>
        </w:rPr>
      </w:pPr>
      <w:bookmarkStart w:id="67" w:name="_Toc28218_WPSOffice_Level1"/>
      <w:r>
        <w:rPr>
          <w:rFonts w:hint="eastAsia" w:ascii="微软雅黑 Light" w:hAnsi="微软雅黑 Light" w:eastAsia="微软雅黑 Light" w:cs="微软雅黑 Light"/>
          <w:b/>
          <w:bCs/>
          <w:kern w:val="36"/>
          <w:sz w:val="24"/>
          <w:szCs w:val="24"/>
          <w:lang w:val="en-US" w:eastAsia="zh-CN"/>
        </w:rPr>
        <w:t>系统功能</w:t>
      </w:r>
      <w:bookmarkEnd w:id="67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</w:pPr>
      <w:bookmarkStart w:id="68" w:name="_Toc19560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  <w:t>4.1 用户登录信息</w:t>
      </w:r>
      <w:bookmarkEnd w:id="68"/>
    </w:p>
    <w:p>
      <w:pPr>
        <w:spacing w:line="360" w:lineRule="auto"/>
        <w:ind w:leftChars="200"/>
        <w:jc w:val="left"/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  <w:t>点击用户登录信息出现以下界面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  <w:drawing>
          <wp:inline distT="0" distB="0" distL="114300" distR="114300">
            <wp:extent cx="5272405" cy="2121535"/>
            <wp:effectExtent l="0" t="0" r="4445" b="12065"/>
            <wp:docPr id="36" name="图片 36" descr="FireShot Capture 7 - React App - http___localhost_3000_#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FireShot Capture 7 - React App - http___localhost_3000_#_"/>
                    <pic:cNvPicPr>
                      <a:picLocks noChangeAspect="1"/>
                    </pic:cNvPicPr>
                  </pic:nvPicPr>
                  <pic:blipFill>
                    <a:blip r:embed="rId11"/>
                    <a:srcRect b="189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lang w:eastAsia="zh-CN"/>
        </w:rPr>
      </w:pPr>
      <w:bookmarkStart w:id="69" w:name="_Toc5099_WPSOffice_Level3"/>
      <w:bookmarkStart w:id="70" w:name="_Toc9690_WPSOffice_Level2"/>
      <w:bookmarkStart w:id="71" w:name="_Toc16331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4</w:t>
      </w:r>
      <w:bookmarkEnd w:id="69"/>
      <w:bookmarkEnd w:id="70"/>
      <w:bookmarkEnd w:id="71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  <w:t>用户在此界面可以修改密码或退出登录。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</w:pPr>
      <w:bookmarkStart w:id="72" w:name="_Toc13140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  <w:t>4.2 病人搜索</w:t>
      </w:r>
      <w:bookmarkEnd w:id="72"/>
    </w:p>
    <w:p>
      <w:pPr>
        <w:spacing w:line="360" w:lineRule="auto"/>
        <w:ind w:firstLine="420"/>
        <w:jc w:val="left"/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  <w:t>点击搜索出现以下界面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  <w:drawing>
          <wp:inline distT="0" distB="0" distL="114300" distR="114300">
            <wp:extent cx="5272405" cy="1892935"/>
            <wp:effectExtent l="0" t="0" r="4445" b="12065"/>
            <wp:docPr id="37" name="图片 37" descr="FireShot Capture 8 - React App - http___localhost_3000_#_searchpaient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FireShot Capture 8 - React App - http___localhost_3000_#_searchpaientinfo"/>
                    <pic:cNvPicPr>
                      <a:picLocks noChangeAspect="1"/>
                    </pic:cNvPicPr>
                  </pic:nvPicPr>
                  <pic:blipFill>
                    <a:blip r:embed="rId12"/>
                    <a:srcRect b="228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</w:pPr>
      <w:bookmarkStart w:id="73" w:name="_Toc15181_WPSOffice_Level2"/>
      <w:bookmarkStart w:id="74" w:name="_Toc6048_WPSOffice_Level3"/>
      <w:bookmarkStart w:id="75" w:name="_Toc3472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5</w:t>
      </w:r>
      <w:bookmarkEnd w:id="73"/>
      <w:bookmarkEnd w:id="74"/>
      <w:bookmarkEnd w:id="7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firstLine="420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Cs w:val="21"/>
          <w:lang w:val="en-US" w:eastAsia="zh-CN"/>
        </w:rPr>
        <w:t>在此界面中可通过输入病人姓名或选择所有病人、院前压疮和难免压疮等来搜索病人。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</w:pPr>
      <w:bookmarkStart w:id="76" w:name="_Toc26082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Cs w:val="21"/>
          <w:lang w:val="en-US" w:eastAsia="zh-CN"/>
        </w:rPr>
        <w:t>4.3 数据统计</w:t>
      </w:r>
      <w:bookmarkEnd w:id="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firstLine="440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点击数据统计出现以下界面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2454910"/>
            <wp:effectExtent l="0" t="0" r="4445" b="2540"/>
            <wp:docPr id="38" name="图片 38" descr="FireShot Capture 9 - React App - http___localhost_3000_#_datas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FireShot Capture 9 - React App - http___localhost_3000_#_datasta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77" w:name="_Toc30652_WPSOffice_Level2"/>
      <w:bookmarkStart w:id="78" w:name="_Toc16629_WPSOffice_Level3"/>
      <w:bookmarkStart w:id="79" w:name="_Toc20934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6</w:t>
      </w:r>
      <w:bookmarkEnd w:id="77"/>
      <w:bookmarkEnd w:id="78"/>
      <w:bookmarkEnd w:id="7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分别统计了压疮发生率、高危患者压疮发生率和压疮治愈率统计，点击其一某一个统计可以查看其中的病人列表。如：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997585"/>
            <wp:effectExtent l="0" t="0" r="4445" b="12065"/>
            <wp:docPr id="39" name="图片 39" descr="FireShot Capture 10 - React App - http___localhost_3000_#_datastatdetail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FireShot Capture 10 - React App - http___localhost_3000_#_datastatdetail_0"/>
                    <pic:cNvPicPr>
                      <a:picLocks noChangeAspect="1"/>
                    </pic:cNvPicPr>
                  </pic:nvPicPr>
                  <pic:blipFill>
                    <a:blip r:embed="rId14"/>
                    <a:srcRect b="593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lang w:eastAsia="zh-CN"/>
        </w:rPr>
      </w:pPr>
      <w:bookmarkStart w:id="80" w:name="_Toc17929_WPSOffice_Level3"/>
      <w:bookmarkStart w:id="81" w:name="_Toc24002_WPSOffice_Level3"/>
      <w:bookmarkStart w:id="82" w:name="_Toc8514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7</w:t>
      </w:r>
      <w:bookmarkEnd w:id="80"/>
      <w:bookmarkEnd w:id="81"/>
      <w:bookmarkEnd w:id="82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83" w:name="_Toc22642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4.4 申报审阅</w:t>
      </w:r>
      <w:bookmarkEnd w:id="8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 xml:space="preserve">   点击申报审阅可以看到以下界面：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1083310"/>
            <wp:effectExtent l="0" t="0" r="4445" b="2540"/>
            <wp:docPr id="40" name="图片 40" descr="FireShot Capture 11 - React App - http___localhost_3000_#_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FireShot Capture 11 - React App - http___localhost_3000_#_review"/>
                    <pic:cNvPicPr>
                      <a:picLocks noChangeAspect="1"/>
                    </pic:cNvPicPr>
                  </pic:nvPicPr>
                  <pic:blipFill>
                    <a:blip r:embed="rId15"/>
                    <a:srcRect b="558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84" w:name="_Toc19560_WPSOffice_Level3"/>
      <w:bookmarkStart w:id="85" w:name="_Toc6216_WPSOffice_Level3"/>
      <w:bookmarkStart w:id="86" w:name="_Toc22716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8</w:t>
      </w:r>
      <w:bookmarkEnd w:id="84"/>
      <w:bookmarkEnd w:id="85"/>
      <w:bookmarkEnd w:id="8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7" w:beforeLines="50" w:line="240" w:lineRule="auto"/>
        <w:ind w:firstLine="420" w:firstLineChars="200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其中可以看到护士填报的压疮申报表，可全部、我的提交、审核中、已审、未审分别显示。点击其中某一个查看出现如下界面：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2121535"/>
            <wp:effectExtent l="0" t="0" r="4445" b="12065"/>
            <wp:docPr id="41" name="图片 41" descr="FireShot Capture 12 - React App_ - http___localhost_3000_#_newlaps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FireShot Capture 12 - React App_ - http___localhost_3000_#_newlapseto"/>
                    <pic:cNvPicPr>
                      <a:picLocks noChangeAspect="1"/>
                    </pic:cNvPicPr>
                  </pic:nvPicPr>
                  <pic:blipFill>
                    <a:blip r:embed="rId16"/>
                    <a:srcRect b="135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87" w:name="_Toc17791_WPSOffice_Level2"/>
      <w:bookmarkStart w:id="88" w:name="_Toc13140_WPSOffice_Level3"/>
      <w:bookmarkStart w:id="89" w:name="_Toc3848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9</w:t>
      </w:r>
      <w:bookmarkEnd w:id="87"/>
      <w:bookmarkEnd w:id="88"/>
      <w:bookmarkEnd w:id="8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7" w:beforeLines="50" w:line="240" w:lineRule="auto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可以查看到提交的压疮申报表详细信息。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7" w:beforeLines="50" w:line="240" w:lineRule="auto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90" w:name="_Toc24966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4.5 查看各科室病人列表（护理部主管）</w:t>
      </w:r>
      <w:bookmarkEnd w:id="9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护理部主管登录后，相比护士和护士长多了可以查看各科室病人列表的功能：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2102485"/>
            <wp:effectExtent l="0" t="0" r="4445" b="12065"/>
            <wp:docPr id="1" name="图片 1" descr="FireShot Capture 13 - React App - http___localhost_3000_#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reShot Capture 13 - React App - http___localhost_3000_#_"/>
                    <pic:cNvPicPr>
                      <a:picLocks noChangeAspect="1"/>
                    </pic:cNvPicPr>
                  </pic:nvPicPr>
                  <pic:blipFill>
                    <a:blip r:embed="rId17"/>
                    <a:srcRect b="196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91" w:name="_Toc27776_WPSOffice_Level3"/>
      <w:bookmarkStart w:id="92" w:name="_Toc22343_WPSOffice_Level2"/>
      <w:bookmarkStart w:id="93" w:name="_Toc26082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10</w:t>
      </w:r>
      <w:bookmarkEnd w:id="91"/>
      <w:bookmarkEnd w:id="92"/>
      <w:bookmarkEnd w:id="93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护理部主管可以分别查看所有科室、科室一和科室二等的病人信息。</w:t>
      </w:r>
    </w:p>
    <w:p>
      <w:pPr>
        <w:numPr>
          <w:ilvl w:val="0"/>
          <w:numId w:val="4"/>
        </w:numPr>
        <w:spacing w:line="360" w:lineRule="auto"/>
        <w:ind w:left="360" w:leftChars="0" w:hanging="360" w:firstLine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4"/>
          <w:szCs w:val="24"/>
          <w:lang w:val="en-US" w:eastAsia="zh-CN"/>
        </w:rPr>
      </w:pPr>
      <w:bookmarkStart w:id="94" w:name="_Toc16331_WPSOffice_Level1"/>
      <w:r>
        <w:rPr>
          <w:rFonts w:hint="eastAsia" w:ascii="微软雅黑 Light" w:hAnsi="微软雅黑 Light" w:eastAsia="微软雅黑 Light" w:cs="微软雅黑 Light"/>
          <w:b/>
          <w:bCs/>
          <w:kern w:val="36"/>
          <w:sz w:val="24"/>
          <w:szCs w:val="24"/>
          <w:lang w:val="en-US" w:eastAsia="zh-CN"/>
        </w:rPr>
        <w:t>病人信息及评估信息</w:t>
      </w:r>
      <w:bookmarkEnd w:id="94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95" w:name="_Toc26028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5.1 病人信息</w:t>
      </w:r>
      <w:bookmarkEnd w:id="95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在主界面的病人列表中，分为病人信息与评估信息：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3818890" cy="1228725"/>
            <wp:effectExtent l="0" t="0" r="10160" b="9525"/>
            <wp:docPr id="2" name="图片 2" descr="FireShot Capture 15 - React App - http___localhost_3000_#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reShot Capture 15 - React App - http___localhost_3000_#_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96" w:name="_Toc20807_WPSOffice_Level2"/>
      <w:bookmarkStart w:id="97" w:name="_Toc22642_WPSOffice_Level3"/>
      <w:bookmarkStart w:id="98" w:name="_Toc12379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11</w:t>
      </w:r>
      <w:bookmarkEnd w:id="96"/>
      <w:bookmarkEnd w:id="97"/>
      <w:bookmarkEnd w:id="98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病人信息有病人编号、姓名、分类，评估信息有所在病床，所在科室，是否离床等。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点击“详细”，出现如下界面：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1330960"/>
            <wp:effectExtent l="0" t="0" r="4445" b="2540"/>
            <wp:docPr id="3" name="图片 3" descr="FireShot Capture 14 - React App - http___localhost_3000_#_indexdetail_5aeac4a946c43bd15c8952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reShot Capture 14 - React App - http___localhost_3000_#_indexdetail_5aeac4a946c43bd15c89525b"/>
                    <pic:cNvPicPr>
                      <a:picLocks noChangeAspect="1"/>
                    </pic:cNvPicPr>
                  </pic:nvPicPr>
                  <pic:blipFill>
                    <a:blip r:embed="rId19"/>
                    <a:srcRect b="457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99" w:name="_Toc24966_WPSOffice_Level3"/>
      <w:bookmarkStart w:id="100" w:name="_Toc11184_WPSOffice_Level3"/>
      <w:bookmarkStart w:id="101" w:name="_Toc2486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12</w:t>
      </w:r>
      <w:bookmarkEnd w:id="99"/>
      <w:bookmarkEnd w:id="100"/>
      <w:bookmarkEnd w:id="101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显示了病人在院信息，点击编辑信息，可以改变病人分类：普通病人、院前压疮、难免压疮、院内压疮等。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2"/>
          <w:szCs w:val="22"/>
          <w:lang w:val="en-US" w:eastAsia="zh-CN"/>
        </w:rPr>
      </w:pPr>
      <w:bookmarkStart w:id="102" w:name="_Toc30213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 w:val="22"/>
          <w:szCs w:val="22"/>
          <w:lang w:val="en-US" w:eastAsia="zh-CN"/>
        </w:rPr>
        <w:t>5.2 病人评估</w:t>
      </w:r>
      <w:bookmarkEnd w:id="102"/>
      <w:r>
        <w:rPr>
          <w:rFonts w:hint="eastAsia" w:ascii="微软雅黑 Light" w:hAnsi="微软雅黑 Light" w:eastAsia="微软雅黑 Light" w:cs="微软雅黑 Light"/>
          <w:b/>
          <w:bCs/>
          <w:kern w:val="36"/>
          <w:sz w:val="22"/>
          <w:szCs w:val="22"/>
          <w:lang w:val="en-US" w:eastAsia="zh-CN"/>
        </w:rPr>
        <w:t xml:space="preserve"> 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在病人列表中点击病人的“评估”（非普通病人），出现以下界面：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1597660"/>
            <wp:effectExtent l="0" t="0" r="4445" b="2540"/>
            <wp:docPr id="6" name="图片 6" descr="FireShot Capture 16 - React App - http___localhost_3000_#_indexinfo_5aeac4a946c43bd15c8952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reShot Capture 16 - React App - http___localhost_3000_#_indexinfo_5aeac4a946c43bd15c89525b"/>
                    <pic:cNvPicPr>
                      <a:picLocks noChangeAspect="1"/>
                    </pic:cNvPicPr>
                  </pic:nvPicPr>
                  <pic:blipFill>
                    <a:blip r:embed="rId20"/>
                    <a:srcRect b="349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03" w:name="_Toc4590_WPSOffice_Level3"/>
      <w:bookmarkStart w:id="104" w:name="_Toc24525_WPSOffice_Level2"/>
      <w:bookmarkStart w:id="105" w:name="_Toc26028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13</w:t>
      </w:r>
      <w:bookmarkEnd w:id="103"/>
      <w:bookmarkEnd w:id="104"/>
      <w:bookmarkEnd w:id="105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2"/>
          <w:szCs w:val="22"/>
          <w:lang w:val="en-US" w:eastAsia="zh-CN"/>
        </w:rPr>
      </w:pPr>
      <w:bookmarkStart w:id="106" w:name="_Toc30213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2"/>
          <w:szCs w:val="22"/>
          <w:lang w:val="en-US" w:eastAsia="zh-CN"/>
        </w:rPr>
        <w:t>5.2.1 院前压疮</w:t>
      </w:r>
      <w:bookmarkEnd w:id="106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院前压疮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1597660"/>
            <wp:effectExtent l="0" t="0" r="4445" b="2540"/>
            <wp:docPr id="12" name="图片 12" descr="FireShot Capture 16 - React App - http___localhost_3000_#_indexinfo_5aeac4a946c43bd15c8952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reShot Capture 16 - React App - http___localhost_3000_#_indexinfo_5aeac4a946c43bd15c89525b"/>
                    <pic:cNvPicPr>
                      <a:picLocks noChangeAspect="1"/>
                    </pic:cNvPicPr>
                  </pic:nvPicPr>
                  <pic:blipFill>
                    <a:blip r:embed="rId20"/>
                    <a:srcRect b="349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07" w:name="_Toc6509_WPSOffice_Level3"/>
      <w:bookmarkStart w:id="108" w:name="_Toc15820_WPSOffice_Level3"/>
      <w:bookmarkStart w:id="109" w:name="_Toc17721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14</w:t>
      </w:r>
      <w:bookmarkEnd w:id="107"/>
      <w:bookmarkEnd w:id="108"/>
      <w:bookmarkEnd w:id="109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病人评估的上半部分为病人住院信息，下半部分为评估信息。院前评估的内容可分为Barden评估、疮面评估、护理措施、转归与申报。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10" w:name="_Toc20081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5.2.1.1 Barden评估</w:t>
      </w:r>
      <w:bookmarkEnd w:id="110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Barden评估有评估记录，点击“详情”可查看详细记录。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87010" cy="2624455"/>
            <wp:effectExtent l="0" t="0" r="8890" b="4445"/>
            <wp:docPr id="23" name="图片 23" descr="FireShot Capture 20 - React App_ - http___localhost_3000_#_newbarde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reShot Capture 20 - React App_ - http___localhost_3000_#_newbarden_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11" w:name="_Toc11586_WPSOffice_Level3"/>
      <w:bookmarkStart w:id="112" w:name="_Toc21006_WPSOffice_Level2"/>
      <w:bookmarkStart w:id="113" w:name="_Toc11117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15</w:t>
      </w:r>
      <w:bookmarkEnd w:id="111"/>
      <w:bookmarkEnd w:id="112"/>
      <w:bookmarkEnd w:id="113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评估记录有两个菜单按钮：新建评估与查看打印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新建评估：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2616835"/>
            <wp:effectExtent l="0" t="0" r="4445" b="12065"/>
            <wp:docPr id="25" name="图片 25" descr="FireShot Capture 21 - React App - http___localhost_3000_#_newbarden_5aeac4a946c43bd15c89525b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ireShot Capture 21 - React App - http___localhost_3000_#_newbarden_5aeac4a946c43bd15c89525b_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</w:pPr>
      <w:bookmarkStart w:id="114" w:name="_Toc16960_WPSOffice_Level3"/>
      <w:bookmarkStart w:id="115" w:name="_Toc17534_WPSOffice_Level3"/>
      <w:bookmarkStart w:id="116" w:name="_Toc18231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16</w:t>
      </w:r>
      <w:bookmarkEnd w:id="114"/>
      <w:bookmarkEnd w:id="115"/>
      <w:bookmarkEnd w:id="116"/>
    </w:p>
    <w:p>
      <w:pPr>
        <w:pStyle w:val="4"/>
        <w:numPr>
          <w:ilvl w:val="0"/>
          <w:numId w:val="0"/>
        </w:numPr>
        <w:ind w:left="181" w:hanging="210" w:hangingChars="100"/>
        <w:jc w:val="both"/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在压疮风险评估表中，点击右方各压疮情况即可建立评估表</w:t>
      </w:r>
    </w:p>
    <w:p>
      <w:pPr>
        <w:pStyle w:val="4"/>
        <w:numPr>
          <w:ilvl w:val="0"/>
          <w:numId w:val="0"/>
        </w:numPr>
        <w:ind w:left="181" w:hanging="210" w:hangingChars="100"/>
        <w:jc w:val="both"/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查看打印：</w:t>
      </w:r>
    </w:p>
    <w:p>
      <w:pPr>
        <w:pStyle w:val="4"/>
        <w:numPr>
          <w:ilvl w:val="0"/>
          <w:numId w:val="0"/>
        </w:numPr>
        <w:ind w:left="181" w:hanging="220" w:hangingChars="100"/>
        <w:jc w:val="both"/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5272405" cy="3911600"/>
            <wp:effectExtent l="0" t="0" r="4445" b="12700"/>
            <wp:docPr id="42" name="图片 42" descr="FireShot Capture 22 - React App_ - http___localhost_3000_#_viewprin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FireShot Capture 22 - React App_ - http___localhost_3000_#_viewprintr"/>
                    <pic:cNvPicPr>
                      <a:picLocks noChangeAspect="1"/>
                    </pic:cNvPicPr>
                  </pic:nvPicPr>
                  <pic:blipFill>
                    <a:blip r:embed="rId23"/>
                    <a:srcRect b="41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2"/>
          <w:lang w:val="en-US" w:eastAsia="zh-CN"/>
        </w:rPr>
      </w:pPr>
      <w:bookmarkStart w:id="117" w:name="_Toc3665_WPSOffice_Level2"/>
      <w:bookmarkStart w:id="118" w:name="_Toc29169_WPSOffice_Level3"/>
      <w:bookmarkStart w:id="119" w:name="_Toc20176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17</w:t>
      </w:r>
      <w:bookmarkEnd w:id="117"/>
      <w:bookmarkEnd w:id="118"/>
      <w:bookmarkEnd w:id="119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20" w:name="_Toc9621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5.2.1.2 疮面评估</w:t>
      </w:r>
      <w:bookmarkEnd w:id="120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疮面评估有疮面评估记录。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1578610"/>
            <wp:effectExtent l="0" t="0" r="4445" b="2540"/>
            <wp:docPr id="43" name="图片 43" descr="FireShot Capture 23 - React App - http___localhost_3000_#_indexinfo_5aeac4a946c43bd15c8952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FireShot Capture 23 - React App - http___localhost_3000_#_indexinfo_5aeac4a946c43bd15c89525b"/>
                    <pic:cNvPicPr>
                      <a:picLocks noChangeAspect="1"/>
                    </pic:cNvPicPr>
                  </pic:nvPicPr>
                  <pic:blipFill>
                    <a:blip r:embed="rId24"/>
                    <a:srcRect b="396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</w:pPr>
      <w:bookmarkStart w:id="121" w:name="_Toc14318_WPSOffice_Level2"/>
      <w:bookmarkStart w:id="122" w:name="_Toc19537_WPSOffice_Level3"/>
      <w:bookmarkStart w:id="123" w:name="_Toc22115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18</w:t>
      </w:r>
      <w:bookmarkEnd w:id="121"/>
      <w:bookmarkEnd w:id="122"/>
      <w:bookmarkEnd w:id="123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在新建评估中，可以新建多个疮面的评估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015865" cy="1166495"/>
            <wp:effectExtent l="0" t="0" r="13335" b="14605"/>
            <wp:docPr id="44" name="图片 44" descr="FireShot Capture 24 - React App - http___localhost_3000_#_newwoundsurface_5aeac4a946c43bd15c89525b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FireShot Capture 24 - React App - http___localhost_3000_#_newwoundsurface_5aeac4a946c43bd15c89525b_0"/>
                    <pic:cNvPicPr>
                      <a:picLocks noChangeAspect="1"/>
                    </pic:cNvPicPr>
                  </pic:nvPicPr>
                  <pic:blipFill>
                    <a:blip r:embed="rId25"/>
                    <a:srcRect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24" w:name="_Toc16351_WPSOffice_Level3"/>
      <w:bookmarkStart w:id="125" w:name="_Toc10343_WPSOffice_Level2"/>
      <w:bookmarkStart w:id="126" w:name="_Toc8630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19</w:t>
      </w:r>
      <w:bookmarkEnd w:id="124"/>
      <w:bookmarkEnd w:id="125"/>
      <w:bookmarkEnd w:id="126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2216785"/>
            <wp:effectExtent l="0" t="0" r="4445" b="12065"/>
            <wp:docPr id="45" name="图片 45" descr="FireShot Capture 25 - React App - http___localhost_3000_#_newwoundsurface_5aeac4a946c43bd15c89525b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FireShot Capture 25 - React App - http___localhost_3000_#_newwoundsurface_5aeac4a946c43bd15c89525b_0"/>
                    <pic:cNvPicPr>
                      <a:picLocks noChangeAspect="1"/>
                    </pic:cNvPicPr>
                  </pic:nvPicPr>
                  <pic:blipFill>
                    <a:blip r:embed="rId26"/>
                    <a:srcRect b="152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27" w:name="_Toc9142_WPSOffice_Level3"/>
      <w:bookmarkStart w:id="128" w:name="_Toc3197_WPSOffice_Level2"/>
      <w:bookmarkStart w:id="129" w:name="_Toc13141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20</w:t>
      </w:r>
      <w:bookmarkEnd w:id="127"/>
      <w:bookmarkEnd w:id="128"/>
      <w:bookmarkEnd w:id="129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查看与打印，查看并打印病人的全面疮面的评估表：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4083050"/>
            <wp:effectExtent l="0" t="0" r="4445" b="12700"/>
            <wp:docPr id="46" name="图片 46" descr="FireShot Capture 27 - React App_ - http___localhost_3000_#_viewprin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FireShot Capture 27 - React App_ - http___localhost_3000_#_viewprint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30" w:name="_Toc19689_WPSOffice_Level2"/>
      <w:bookmarkStart w:id="131" w:name="_Toc20291_WPSOffice_Level3"/>
      <w:bookmarkStart w:id="132" w:name="_Toc14912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21</w:t>
      </w:r>
      <w:bookmarkEnd w:id="130"/>
      <w:bookmarkEnd w:id="131"/>
      <w:bookmarkEnd w:id="132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33" w:name="_Toc1971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5.2.1.3 护理措施</w:t>
      </w:r>
      <w:bookmarkEnd w:id="133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护理措施选项中有护理措施记录：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1369060"/>
            <wp:effectExtent l="0" t="0" r="4445" b="2540"/>
            <wp:docPr id="47" name="图片 47" descr="FireShot Capture 28 - React App - http___localhost_3000_#_indexinfo_5aeac4a946c43bd15c8952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FireShot Capture 28 - React App - http___localhost_3000_#_indexinfo_5aeac4a946c43bd15c89525b"/>
                    <pic:cNvPicPr>
                      <a:picLocks noChangeAspect="1"/>
                    </pic:cNvPicPr>
                  </pic:nvPicPr>
                  <pic:blipFill>
                    <a:blip r:embed="rId28"/>
                    <a:srcRect b="476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34" w:name="_Toc13815_WPSOffice_Level3"/>
      <w:bookmarkStart w:id="135" w:name="_Toc30739_WPSOffice_Level3"/>
      <w:bookmarkStart w:id="136" w:name="_Toc10747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22</w:t>
      </w:r>
      <w:bookmarkEnd w:id="134"/>
      <w:bookmarkEnd w:id="135"/>
      <w:bookmarkEnd w:id="136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新建护理措施可以通过点击右方的各护理措施来新建护理措施表：</w:t>
      </w: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4006215" cy="1467485"/>
            <wp:effectExtent l="0" t="0" r="13335" b="18415"/>
            <wp:docPr id="48" name="图片 48" descr="FireShot Capture 29 - React App_ - http___localhost_3000_#_newnur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FireShot Capture 29 - React App_ - http___localhost_3000_#_newnursing"/>
                    <pic:cNvPicPr>
                      <a:picLocks noChangeAspect="1"/>
                    </pic:cNvPicPr>
                  </pic:nvPicPr>
                  <pic:blipFill>
                    <a:blip r:embed="rId29"/>
                    <a:srcRect t="1940" b="19400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37" w:name="_Toc14585_WPSOffice_Level3"/>
      <w:bookmarkStart w:id="138" w:name="_Toc9214_WPSOffice_Level2"/>
      <w:bookmarkStart w:id="139" w:name="_Toc9607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23</w:t>
      </w:r>
      <w:bookmarkEnd w:id="137"/>
      <w:bookmarkEnd w:id="138"/>
      <w:bookmarkEnd w:id="139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查看与打印可以查看护理措施表：</w:t>
      </w: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4055745" cy="2847340"/>
            <wp:effectExtent l="0" t="0" r="1905" b="10160"/>
            <wp:docPr id="24" name="图片 24" descr="FireShot Capture 30 - React App_ - http___localhost_3000_#_viewprin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reShot Capture 30 - React App_ - http___localhost_3000_#_viewprintr"/>
                    <pic:cNvPicPr>
                      <a:picLocks noChangeAspect="1"/>
                    </pic:cNvPicPr>
                  </pic:nvPicPr>
                  <pic:blipFill>
                    <a:blip r:embed="rId30"/>
                    <a:srcRect b="9396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40" w:name="_Toc11177_WPSOffice_Level3"/>
      <w:bookmarkStart w:id="141" w:name="_Toc18670_WPSOffice_Level2"/>
      <w:bookmarkStart w:id="142" w:name="_Toc9344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24</w:t>
      </w:r>
      <w:bookmarkEnd w:id="140"/>
      <w:bookmarkEnd w:id="141"/>
      <w:bookmarkEnd w:id="142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43" w:name="_Toc12576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5.2.1.4 转归与申报</w:t>
      </w:r>
      <w:bookmarkEnd w:id="143"/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2462530" cy="2252980"/>
            <wp:effectExtent l="0" t="0" r="13970" b="13970"/>
            <wp:docPr id="49" name="图片 49" descr="FireShot Capture 31 - React App - http___localhost_3000_#_indexinfo_5aeac4a946c43bd15c8952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FireShot Capture 31 - React App - http___localhost_3000_#_indexinfo_5aeac4a946c43bd15c89525b"/>
                    <pic:cNvPicPr>
                      <a:picLocks noChangeAspect="1"/>
                    </pic:cNvPicPr>
                  </pic:nvPicPr>
                  <pic:blipFill>
                    <a:blip r:embed="rId31"/>
                    <a:srcRect b="4165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44" w:name="_Toc9159_WPSOffice_Level3"/>
      <w:bookmarkStart w:id="145" w:name="_Toc20251_WPSOffice_Level3"/>
      <w:bookmarkStart w:id="146" w:name="_Toc10134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25</w:t>
      </w:r>
      <w:bookmarkEnd w:id="144"/>
      <w:bookmarkEnd w:id="145"/>
      <w:bookmarkEnd w:id="1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转归与申报选项可以查看、编辑与打印压疮申报表，如上面的院前压疮申报表。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outlineLvl w:val="9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编辑压疮申报表：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301615" cy="6535420"/>
            <wp:effectExtent l="0" t="0" r="13335" b="17780"/>
            <wp:docPr id="50" name="图片 50" descr="FireShot Capture 32 - React App - http___localhost_3000_#_newlapseto_5aeac4a946c43bd15c89525b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FireShot Capture 32 - React App - http___localhost_3000_#_newlapseto_5aeac4a946c43bd15c89525b_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47" w:name="_Toc12152_WPSOffice_Level3"/>
      <w:bookmarkStart w:id="148" w:name="_Toc19307_WPSOffice_Level2"/>
      <w:bookmarkStart w:id="149" w:name="_Toc21814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26</w:t>
      </w:r>
      <w:bookmarkEnd w:id="147"/>
      <w:bookmarkEnd w:id="148"/>
      <w:bookmarkEnd w:id="149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50" w:name="_Toc8496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5.2.2 院内压疮</w:t>
      </w:r>
      <w:bookmarkEnd w:id="150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院内压疮有Barden评估、疮面评估、护理措施、申报与转归、翻身治疗等选项。Barden评估、疮面评估、护理措施与院前压疮相同，申报与转归则与院前压疮有所不同。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5.2.2.1 申报与转归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查看：</w:t>
      </w: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2559050" cy="2451735"/>
            <wp:effectExtent l="0" t="0" r="12700" b="5715"/>
            <wp:docPr id="51" name="图片 51" descr="FireShot Capture 33 - React App - http___localhost_3000_#_indexinfo_5aeac4a946c43bd15c89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FireShot Capture 33 - React App - http___localhost_3000_#_indexinfo_5aeac4a946c43bd15c895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51" w:name="_Toc20119_WPSOffice_Level2"/>
      <w:bookmarkStart w:id="152" w:name="_Toc26388_WPSOffice_Level3"/>
      <w:bookmarkStart w:id="153" w:name="_Toc30381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27</w:t>
      </w:r>
      <w:bookmarkEnd w:id="151"/>
      <w:bookmarkEnd w:id="152"/>
      <w:bookmarkEnd w:id="153"/>
    </w:p>
    <w:p>
      <w:pPr>
        <w:spacing w:line="360" w:lineRule="auto"/>
        <w:jc w:val="both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编辑：</w:t>
      </w: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2522855" cy="3274060"/>
            <wp:effectExtent l="0" t="0" r="10795" b="2540"/>
            <wp:docPr id="52" name="图片 52" descr="FireShot Capture 34 - React App - http___localhost_3000_#_newlapseto_5aeac4a946c43bd15c895259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FireShot Capture 34 - React App - http___localhost_3000_#_newlapseto_5aeac4a946c43bd15c895259_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54" w:name="_Toc184_WPSOffice_Level3"/>
      <w:bookmarkStart w:id="155" w:name="_Toc2816_WPSOffice_Level2"/>
      <w:bookmarkStart w:id="156" w:name="_Toc2525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28</w:t>
      </w:r>
      <w:bookmarkEnd w:id="154"/>
      <w:bookmarkEnd w:id="155"/>
      <w:bookmarkEnd w:id="156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5.2.2.2 翻身治疗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翻身治疗选项显示了控制智能床运行的操作按钮：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2718435"/>
            <wp:effectExtent l="0" t="0" r="4445" b="5715"/>
            <wp:docPr id="53" name="图片 53" descr="FireShot Capture 35 - React App - http___localhost_3000_#_indexinfo_5aeac4a946c43bd15c89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FireShot Capture 35 - React App - http___localhost_3000_#_indexinfo_5aeac4a946c43bd15c8952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57" w:name="_Toc25537_WPSOffice_Level3"/>
      <w:bookmarkStart w:id="158" w:name="_Toc21949_WPSOffice_Level2"/>
      <w:bookmarkStart w:id="159" w:name="_Toc11861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30</w:t>
      </w:r>
      <w:bookmarkEnd w:id="157"/>
      <w:bookmarkEnd w:id="158"/>
      <w:bookmarkEnd w:id="159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60" w:name="_Toc7143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5.2.3 难免压疮</w:t>
      </w:r>
      <w:bookmarkEnd w:id="160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难免压疮有Barden评估、护理措施和转归与申报三个选项。Barden评估与护理措施与院前压疮相同，转归与申报选择稍有不同。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查看：</w:t>
      </w:r>
    </w:p>
    <w:p>
      <w:pPr>
        <w:spacing w:line="360" w:lineRule="auto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3307715" cy="3157220"/>
            <wp:effectExtent l="0" t="0" r="6985" b="5080"/>
            <wp:docPr id="54" name="图片 54" descr="FireShot Capture 36 - React App - http___localhost_3000_#_indexinfo_5aeac4a946c43bd15c895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FireShot Capture 36 - React App - http___localhost_3000_#_indexinfo_5aeac4a946c43bd15c89527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61" w:name="_Toc32239_WPSOffice_Level3"/>
      <w:bookmarkStart w:id="162" w:name="_Toc23013_WPSOffice_Level3"/>
      <w:bookmarkStart w:id="163" w:name="_Toc1088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31</w:t>
      </w:r>
      <w:bookmarkEnd w:id="161"/>
      <w:bookmarkEnd w:id="162"/>
      <w:bookmarkEnd w:id="163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1"/>
          <w:szCs w:val="21"/>
          <w:lang w:val="en-US" w:eastAsia="zh-CN"/>
        </w:rPr>
        <w:t>编辑难免压疮申报表：</w:t>
      </w: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  <w:drawing>
          <wp:inline distT="0" distB="0" distL="114300" distR="114300">
            <wp:extent cx="5272405" cy="6356350"/>
            <wp:effectExtent l="0" t="0" r="4445" b="6350"/>
            <wp:docPr id="55" name="图片 55" descr="FireShot Capture 37 - React App - http___localhost_3000_#_newlapseto_5aeac4a946c43bd15c895273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FireShot Capture 37 - React App - http___localhost_3000_#_newlapseto_5aeac4a946c43bd15c895273_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</w:pPr>
      <w:bookmarkStart w:id="164" w:name="_Toc25740_WPSOffice_Level3"/>
      <w:bookmarkStart w:id="165" w:name="_Toc7406_WPSOffice_Level3"/>
      <w:bookmarkStart w:id="166" w:name="_Toc27314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32</w:t>
      </w:r>
      <w:bookmarkEnd w:id="164"/>
      <w:bookmarkEnd w:id="165"/>
      <w:bookmarkEnd w:id="166"/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2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2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2"/>
          <w:lang w:val="en-US" w:eastAsia="zh-CN"/>
        </w:rPr>
      </w:pPr>
    </w:p>
    <w:p>
      <w:pPr>
        <w:spacing w:line="360" w:lineRule="auto"/>
        <w:jc w:val="left"/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2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4"/>
          <w:szCs w:val="24"/>
          <w:lang w:val="en-US" w:eastAsia="zh-CN"/>
        </w:rPr>
      </w:pPr>
      <w:bookmarkStart w:id="167" w:name="_Toc3472_WPSOffice_Level1"/>
      <w:r>
        <w:rPr>
          <w:rFonts w:hint="eastAsia" w:ascii="微软雅黑 Light" w:hAnsi="微软雅黑 Light" w:eastAsia="微软雅黑 Light" w:cs="微软雅黑 Light"/>
          <w:b/>
          <w:bCs/>
          <w:kern w:val="36"/>
          <w:sz w:val="24"/>
          <w:szCs w:val="24"/>
          <w:lang w:val="en-US" w:eastAsia="zh-CN"/>
        </w:rPr>
        <w:t>申报与审阅流程</w:t>
      </w:r>
      <w:bookmarkEnd w:id="167"/>
    </w:p>
    <w:p>
      <w:pPr>
        <w:numPr>
          <w:ilvl w:val="1"/>
          <w:numId w:val="5"/>
        </w:num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68" w:name="_Toc15820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护士申报</w:t>
      </w:r>
      <w:bookmarkEnd w:id="168"/>
    </w:p>
    <w:p>
      <w:pPr>
        <w:numPr>
          <w:ilvl w:val="2"/>
          <w:numId w:val="5"/>
        </w:numPr>
        <w:spacing w:line="360" w:lineRule="auto"/>
        <w:ind w:left="0" w:leftChars="0" w:firstLine="0" w:firstLine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69" w:name="_Toc9158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签字与提交</w:t>
      </w:r>
      <w:bookmarkEnd w:id="169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drawing>
          <wp:inline distT="0" distB="0" distL="114300" distR="114300">
            <wp:extent cx="5272405" cy="2454910"/>
            <wp:effectExtent l="0" t="0" r="4445" b="2540"/>
            <wp:docPr id="56" name="图片 56" descr="FireShot Capture 42 - React App - http___localhost_3000_#_newlapseto_5aeac4a946c43bd15c895273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FireShot Capture 42 - React App - http___localhost_3000_#_newlapseto_5aeac4a946c43bd15c895273_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70" w:name="_Toc338_WPSOffice_Level3"/>
      <w:bookmarkStart w:id="171" w:name="_Toc29732_WPSOffice_Level3"/>
      <w:bookmarkStart w:id="172" w:name="_Toc17204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33</w:t>
      </w:r>
      <w:bookmarkEnd w:id="170"/>
      <w:bookmarkEnd w:id="171"/>
      <w:bookmarkEnd w:id="172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  <w:t>护士在申报人签字处点击蓝色“签名”即可签入当前用户的姓名和签名当前时间，签名后提交数据即可把申报表提交护士长审阅。其中灰色部分为不具有权限操作的表单。</w:t>
      </w:r>
    </w:p>
    <w:p>
      <w:pPr>
        <w:numPr>
          <w:ilvl w:val="2"/>
          <w:numId w:val="5"/>
        </w:numPr>
        <w:spacing w:line="360" w:lineRule="auto"/>
        <w:ind w:left="0" w:leftChars="0" w:firstLine="0" w:firstLine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73" w:name="_Toc31156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申报后状态</w:t>
      </w:r>
      <w:bookmarkEnd w:id="173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drawing>
          <wp:inline distT="0" distB="0" distL="114300" distR="114300">
            <wp:extent cx="5272405" cy="1721485"/>
            <wp:effectExtent l="0" t="0" r="4445" b="12065"/>
            <wp:docPr id="61" name="图片 61" descr="FireShot Capture 40 - React App - http___localhost_3000_#_newlapseto_5aeac4a946c43bd15c895273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FireShot Capture 40 - React App - http___localhost_3000_#_newlapseto_5aeac4a946c43bd15c895273_0"/>
                    <pic:cNvPicPr>
                      <a:picLocks noChangeAspect="1"/>
                    </pic:cNvPicPr>
                  </pic:nvPicPr>
                  <pic:blipFill>
                    <a:blip r:embed="rId39"/>
                    <a:srcRect t="26571" b="76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74" w:name="_Toc28701_WPSOffice_Level3"/>
      <w:bookmarkStart w:id="175" w:name="_Toc30062_WPSOffice_Level3"/>
      <w:bookmarkStart w:id="176" w:name="_Toc14899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34</w:t>
      </w:r>
      <w:bookmarkEnd w:id="174"/>
      <w:bookmarkEnd w:id="175"/>
      <w:bookmarkEnd w:id="176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  <w:t>申报后，可以看到申报表审阅进度和状态，护士长、护理部主管是否已审阅。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</w:p>
    <w:p>
      <w:pPr>
        <w:numPr>
          <w:ilvl w:val="2"/>
          <w:numId w:val="5"/>
        </w:numPr>
        <w:spacing w:line="360" w:lineRule="auto"/>
        <w:ind w:left="0" w:leftChars="0" w:firstLine="0" w:firstLine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77" w:name="_Toc19408_WPSOffice_Level3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放弃申报并回退</w:t>
      </w:r>
      <w:bookmarkEnd w:id="177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  <w:t>签字并提交数据后，申报人签字处出现“回退”按钮，点击按钮就出现下方界面：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drawing>
          <wp:inline distT="0" distB="0" distL="114300" distR="114300">
            <wp:extent cx="5272405" cy="959485"/>
            <wp:effectExtent l="0" t="0" r="4445" b="12065"/>
            <wp:docPr id="59" name="图片 59" descr="FireShot Capture 41 - React App - http___localhost_3000_#_newlapseto_5aeac4a946c43bd15c895273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FireShot Capture 41 - React App - http___localhost_3000_#_newlapseto_5aeac4a946c43bd15c895273_0"/>
                    <pic:cNvPicPr>
                      <a:picLocks noChangeAspect="1"/>
                    </pic:cNvPicPr>
                  </pic:nvPicPr>
                  <pic:blipFill>
                    <a:blip r:embed="rId40"/>
                    <a:srcRect t="3880" b="570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78" w:name="_Toc17435_WPSOffice_Level3"/>
      <w:bookmarkStart w:id="179" w:name="_Toc17259_WPSOffice_Level3"/>
      <w:bookmarkStart w:id="180" w:name="_Toc30094_WPSOffice_Level2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35</w:t>
      </w:r>
      <w:bookmarkEnd w:id="178"/>
      <w:bookmarkEnd w:id="179"/>
      <w:bookmarkEnd w:id="180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  <w:t>在此后点击“确认”即可放弃签名，并撤回申报表。</w:t>
      </w:r>
    </w:p>
    <w:p>
      <w:pPr>
        <w:numPr>
          <w:ilvl w:val="1"/>
          <w:numId w:val="5"/>
        </w:num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81" w:name="_Toc20081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护士长审阅</w:t>
      </w:r>
      <w:bookmarkEnd w:id="181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  <w:t>护士长登录系统后在顶部菜单中选择“申报审阅”并进入状态为“护士长审核中”的申报表后出现下图中的操作界面：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drawing>
          <wp:inline distT="0" distB="0" distL="114300" distR="114300">
            <wp:extent cx="5272405" cy="2616835"/>
            <wp:effectExtent l="0" t="0" r="4445" b="12065"/>
            <wp:docPr id="62" name="图片 62" descr="FireShot Capture 38 - React App_ - http___localhost_3000_#_newlaps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FireShot Capture 38 - React App_ - http___localhost_3000_#_newlapseto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1" w:hanging="180" w:hangingChars="100"/>
        <w:jc w:val="center"/>
        <w:rPr>
          <w:rFonts w:hint="eastAsia" w:ascii="微软雅黑 Light" w:hAnsi="微软雅黑 Light" w:eastAsia="微软雅黑 Light" w:cs="微软雅黑 Light"/>
          <w:kern w:val="36"/>
          <w:sz w:val="22"/>
          <w:szCs w:val="22"/>
          <w:lang w:val="en-US" w:eastAsia="zh-CN"/>
        </w:rPr>
      </w:pPr>
      <w:bookmarkStart w:id="182" w:name="_Toc16235_WPSOffice_Level2"/>
      <w:bookmarkStart w:id="183" w:name="_Toc9730_WPSOffice_Level3"/>
      <w:bookmarkStart w:id="184" w:name="_Toc16337_WPSOffice_Level3"/>
      <w:r>
        <w:rPr>
          <w:rFonts w:hint="eastAsia" w:ascii="微软雅黑 Light" w:hAnsi="微软雅黑 Light" w:eastAsia="微软雅黑 Light" w:cs="微软雅黑 Light"/>
          <w:b/>
          <w:bCs/>
          <w:sz w:val="18"/>
        </w:rPr>
        <w:t xml:space="preserve">图 </w:t>
      </w:r>
      <w:r>
        <w:rPr>
          <w:rFonts w:hint="eastAsia" w:ascii="微软雅黑 Light" w:hAnsi="微软雅黑 Light" w:eastAsia="微软雅黑 Light" w:cs="微软雅黑 Light"/>
          <w:b/>
          <w:bCs/>
          <w:sz w:val="18"/>
          <w:lang w:val="en-US" w:eastAsia="zh-CN"/>
        </w:rPr>
        <w:t>36</w:t>
      </w:r>
      <w:bookmarkEnd w:id="182"/>
      <w:bookmarkEnd w:id="183"/>
      <w:bookmarkEnd w:id="184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  <w:t>“回退”按钮：把申报表退回护士，修改后重新提交申报。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  <w:t>“签名”按钮：护士长通过审阅并签名，提交数据后即提交申报给护理部主管审阅。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</w:p>
    <w:p>
      <w:pPr>
        <w:numPr>
          <w:ilvl w:val="1"/>
          <w:numId w:val="5"/>
        </w:numPr>
        <w:spacing w:line="360" w:lineRule="auto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bookmarkStart w:id="185" w:name="_Toc11586_WPSOffice_Level2"/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t>护理部主管审阅</w:t>
      </w:r>
      <w:bookmarkEnd w:id="185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36"/>
          <w:sz w:val="21"/>
          <w:szCs w:val="21"/>
          <w:lang w:val="en-US" w:eastAsia="zh-CN"/>
        </w:rPr>
        <w:t>护理部主管在“申报审阅”中选择需审阅的申报表后，输入指导意见、点击“签名”按钮自动输入用户名和当前时间通过审阅。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kern w:val="36"/>
          <w:sz w:val="21"/>
          <w:szCs w:val="21"/>
          <w:lang w:val="en-US" w:eastAsia="zh-CN"/>
        </w:rPr>
        <w:drawing>
          <wp:inline distT="0" distB="0" distL="114300" distR="114300">
            <wp:extent cx="5272405" cy="2616835"/>
            <wp:effectExtent l="0" t="0" r="4445" b="12065"/>
            <wp:docPr id="4" name="图片 4" descr="FireShot Capture 43 - React App_ - http___localhost_3000_#_newlaps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reShot Capture 43 - React App_ - http___localhost_3000_#_newlapseto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3" name="文本框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DkMngA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FFFFFF83"/>
    <w:lvl w:ilvl="0" w:tentative="0">
      <w:start w:val="1"/>
      <w:numFmt w:val="bullet"/>
      <w:pStyle w:val="4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1">
    <w:nsid w:val="036E326F"/>
    <w:multiLevelType w:val="multilevel"/>
    <w:tmpl w:val="036E326F"/>
    <w:lvl w:ilvl="0" w:tentative="0">
      <w:start w:val="2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FACF295"/>
    <w:multiLevelType w:val="multilevel"/>
    <w:tmpl w:val="0FACF295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5EEAE6A1"/>
    <w:multiLevelType w:val="multilevel"/>
    <w:tmpl w:val="5EEAE6A1"/>
    <w:lvl w:ilvl="0" w:tentative="0">
      <w:start w:val="6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5F8E39EB"/>
    <w:multiLevelType w:val="singleLevel"/>
    <w:tmpl w:val="5F8E39E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941B17"/>
    <w:rsid w:val="00E078E8"/>
    <w:rsid w:val="05925F50"/>
    <w:rsid w:val="0BC41CEE"/>
    <w:rsid w:val="0D941B17"/>
    <w:rsid w:val="10FB55F6"/>
    <w:rsid w:val="115F3DFB"/>
    <w:rsid w:val="124F28E8"/>
    <w:rsid w:val="1AD64FB2"/>
    <w:rsid w:val="38A2564C"/>
    <w:rsid w:val="437E6C28"/>
    <w:rsid w:val="45440EA7"/>
    <w:rsid w:val="4AB84EA3"/>
    <w:rsid w:val="4BF45490"/>
    <w:rsid w:val="4F1813B1"/>
    <w:rsid w:val="532734F0"/>
    <w:rsid w:val="625D2B0C"/>
    <w:rsid w:val="66B45E52"/>
    <w:rsid w:val="6B370AA2"/>
    <w:rsid w:val="6D535020"/>
    <w:rsid w:val="6ED76882"/>
    <w:rsid w:val="706E6DE6"/>
    <w:rsid w:val="79AF494C"/>
    <w:rsid w:val="7FB7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60" w:after="60" w:line="360" w:lineRule="auto"/>
      <w:outlineLvl w:val="0"/>
    </w:pPr>
    <w:rPr>
      <w:rFonts w:eastAsia="黑体"/>
      <w:kern w:val="44"/>
      <w:sz w:val="28"/>
    </w:rPr>
  </w:style>
  <w:style w:type="paragraph" w:styleId="3">
    <w:name w:val="heading 2"/>
    <w:basedOn w:val="1"/>
    <w:next w:val="4"/>
    <w:uiPriority w:val="0"/>
    <w:pPr>
      <w:keepNext/>
      <w:keepLines/>
      <w:spacing w:before="60" w:after="60" w:line="360" w:lineRule="auto"/>
      <w:ind w:left="425"/>
      <w:outlineLvl w:val="1"/>
    </w:pPr>
    <w:rPr>
      <w:rFonts w:eastAsia="黑体"/>
      <w:color w:val="800000"/>
      <w:sz w:val="24"/>
    </w:rPr>
  </w:style>
  <w:style w:type="paragraph" w:styleId="5">
    <w:name w:val="heading 3"/>
    <w:basedOn w:val="1"/>
    <w:next w:val="4"/>
    <w:qFormat/>
    <w:uiPriority w:val="0"/>
    <w:pPr>
      <w:keepNext/>
      <w:keepLines/>
      <w:spacing w:before="60" w:after="60" w:line="360" w:lineRule="auto"/>
      <w:outlineLvl w:val="2"/>
    </w:pPr>
    <w:rPr>
      <w:rFonts w:eastAsia="黑体"/>
      <w:color w:val="800000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numPr>
        <w:ilvl w:val="0"/>
        <w:numId w:val="1"/>
      </w:numPr>
      <w:tabs>
        <w:tab w:val="clear" w:pos="780"/>
      </w:tabs>
      <w:ind w:left="0" w:firstLine="420"/>
    </w:pPr>
  </w:style>
  <w:style w:type="paragraph" w:styleId="6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9">
    <w:name w:val="Normal (Web)"/>
    <w:basedOn w:val="1"/>
    <w:qFormat/>
    <w:uiPriority w:val="0"/>
    <w:rPr>
      <w:sz w:val="24"/>
    </w:rPr>
  </w:style>
  <w:style w:type="paragraph" w:customStyle="1" w:styleId="1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6" Type="http://schemas.openxmlformats.org/officeDocument/2006/relationships/glossaryDocument" Target="glossary/document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gw\AppData\Roaming\Kingsoft\wps\addons\pool\win-i386\knewfileruby_1.0.0.10\template\wps\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ec8c9e8-4829-4882-9dce-fbc0a1378b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c8c9e8-4829-4882-9dce-fbc0a1378b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c00c12-c6d6-4470-8337-36c938eb7f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c00c12-c6d6-4470-8337-36c938eb7f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be9fb5-aba3-4615-9225-a4b9b5db21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be9fb5-aba3-4615-9225-a4b9b5db21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8ead372-8476-49f0-a9a6-a4c3732eb2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ead372-8476-49f0-a9a6-a4c3732eb2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70f842-3573-4c00-9092-f78cb7f672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70f842-3573-4c00-9092-f78cb7f672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ab181b-3b06-4971-a9ad-646f896852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ab181b-3b06-4971-a9ad-646f896852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25fbc4-196c-474c-8e4e-4e805493b7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25fbc4-196c-474c-8e4e-4e805493b7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272343-3d1d-4812-9a79-b306e596b9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272343-3d1d-4812-9a79-b306e596b9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df1822-184c-4618-b269-1553594234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df1822-184c-4618-b269-1553594234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0dacd7-34f1-43ad-84a5-da63a81ab8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0dacd7-34f1-43ad-84a5-da63a81ab8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df9bcd-830b-4523-a740-23365ec60c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df9bcd-830b-4523-a740-23365ec60c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3ea3e2-c299-4605-9f16-9c32481014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3ea3e2-c299-4605-9f16-9c32481014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b8df36-e0fb-4259-9327-68c7d4774f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2b8df36-e0fb-4259-9327-68c7d4774f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d8d6e8-2007-4e3d-9d55-f701555339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d8d6e8-2007-4e3d-9d55-f701555339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92846e-131d-4fe1-b0a3-634c84a9921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92846e-131d-4fe1-b0a3-634c84a9921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9647ed-3569-48da-ab68-c547e47865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9647ed-3569-48da-ab68-c547e47865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fcc9b1-0363-4a83-a475-45d236d620a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2fcc9b1-0363-4a83-a475-45d236d620a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3a9345-6920-42b0-bb13-787cded4e8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3a9345-6920-42b0-bb13-787cded4e8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ae4a91-6e74-4bea-b8e3-282f3118ca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ae4a91-6e74-4bea-b8e3-282f3118ca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26b20a-8436-420f-8ce8-ef52f78afe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26b20a-8436-420f-8ce8-ef52f78afe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4f915e-7632-4072-9e2b-d55347e28a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4f915e-7632-4072-9e2b-d55347e28a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a708d3-0b7e-457a-b1cc-8750122e68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a708d3-0b7e-457a-b1cc-8750122e68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d75b92-e51c-4718-8172-f265a8fc29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d75b92-e51c-4718-8172-f265a8fc29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dbc843-09c6-4594-84a3-4881769187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dbc843-09c6-4594-84a3-4881769187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f3e875-982d-413a-987a-95b35461c3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f3e875-982d-413a-987a-95b35461c3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774e0a-6ac3-4320-a668-69a07edd71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774e0a-6ac3-4320-a668-69a07edd71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4094027-75e3-41dd-b730-d953b33d7a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094027-75e3-41dd-b730-d953b33d7a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04f2f6-7f1b-47e5-a641-6e6ad3a5ac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04f2f6-7f1b-47e5-a641-6e6ad3a5ac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ecdb36-f469-428b-b049-388edd358e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ecdb36-f469-428b-b049-388edd358e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c4c248-244e-4c3a-b9d9-306084ef90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c4c248-244e-4c3a-b9d9-306084ef90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1260ed-a64d-4ca2-8f13-be335cd208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1260ed-a64d-4ca2-8f13-be335cd208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860c4d-01a5-49cb-bf17-626fe39aff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860c4d-01a5-49cb-bf17-626fe39aff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3120469-1e56-4685-a495-efeee2a8f3e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3120469-1e56-4685-a495-efeee2a8f3e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6f7ec6-9ea8-4baa-95c4-7b90d66e2f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6f7ec6-9ea8-4baa-95c4-7b90d66e2f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dd649f-6f31-4123-a5b1-9a9a6e34aa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dd649f-6f31-4123-a5b1-9a9a6e34aa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2018-06-16T02:00:00Z</dcterms:created>
  <dc:creator>杨维克</dc:creator>
  <cp:lastModifiedBy>杨维克</cp:lastModifiedBy>
  <dcterms:modified xsi:type="dcterms:W3CDTF">2018-06-17T09:40:32Z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